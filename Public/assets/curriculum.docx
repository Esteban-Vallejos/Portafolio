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svg="http://schemas.microsoft.com/office/drawing/2016/SVG/main" mc:Ignorable="w14 w15 w16se w16cid w16 w16cex w16sdtdh wp14">
  <w:body>
    <w:p w:rsidRPr="00267F7A" w:rsidR="0063784D" w:rsidRDefault="0063784D" w14:paraId="063D9EA3" w14:textId="77777777">
      <w:r w:rsidRPr="00267F7A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592A8E37" wp14:editId="626A429C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79385" cy="10064750"/>
                <wp:effectExtent l="0" t="0" r="2540" b="0"/>
                <wp:wrapNone/>
                <wp:docPr id="1" name="Grupo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orma libre 3" descr="elemento decorativo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4" descr="elemento decorativo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5" descr="elemento decorativo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6" descr="elemento decorativo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7" descr="elemento decorativo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8" descr="elemento decorativo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upo 1" descr="elemento decorativo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írculo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írculo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írculo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írculo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írculo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írculo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írculo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írculo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írculo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írculo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ínea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írculo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írculo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írculo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írculo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írculo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írculo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írculo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írculo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Forma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írculo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írculo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írculo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írculo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írculo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írculo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írculo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Forma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Forma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írculo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írculo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írculo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Forma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írculo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Forma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Forma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Forma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Forma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írculo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írculo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írculo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Forma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írculo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írculo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írculo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írculo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írculo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írculo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írculo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írculo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írculo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írculo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írculo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írculo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írculo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írculo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írculo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írculo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írculo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írculo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írculo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ínea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írculo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írculo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írculo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írculo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írculo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írculo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írculo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írculo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írculo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írculo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ínea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írculo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írculo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írculo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írculo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írculo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írculo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írculo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írculo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Forma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írculo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írculo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írculo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írculo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írculo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írculo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írculo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írculo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írculo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írculo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írculo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írculo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írculo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írculo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írculo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írculo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ínea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írculo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írculo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írculo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írculo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írculo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írculo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írculo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ínea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írculo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írculo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írculo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Forma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írculo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írculo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írculo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ínea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Forma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írculo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írculo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írculo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írculo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ínea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írculo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írculo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írculo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írculo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írculo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írculo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írculo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írculo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írculo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írculo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írculo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írculo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írculo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írculo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írculo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írculo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írculo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írculo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írculo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írculo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írculo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írculo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írculo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írculo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írculo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írculo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írculo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írculo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írculo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írculo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írculo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írculo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írculo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írculo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írculo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írculo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írculo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írculo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írculo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írculo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írculo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írculo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írculo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írculo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írculo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írculo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írculo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írculo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írculo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írculo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ínea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írculo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id="Grupo 1" style="position:absolute;margin-left:0;margin-top:-36pt;width:612.55pt;height:792.5pt;z-index:-251646976;mso-width-percent:1000;mso-height-percent:1000;mso-position-horizontal:left;mso-position-horizontal-relative:page;mso-width-percent:1000;mso-height-percent:1000" alt="&quot;&quot;" coordsize="77793,100647" o:spid="_x0000_s1026" w14:anchorId="69596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">
                <v:shape id="Forma libre 3" style="position:absolute;left:51968;top:19126;width:25825;height:81419;visibility:visible;mso-wrap-style:square;v-text-anchor:top" alt="elemento decorativo" coordsize="4067,12822" o:spid="_x0000_s1027" fillcolor="#ff7707 [3205]" stroked="f" path="m,12821r4066,l4066,,,,,1282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>
                  <v:path arrowok="t" o:connecttype="custom" o:connectlocs="0,8141335;2581910,8141335;2581910,0;0,0;0,8141335" o:connectangles="0,0,0,0,0"/>
                </v:shape>
                <v:shape id="Forma libre 4" style="position:absolute;width:77724;height:19170;visibility:visible;mso-wrap-style:square;v-text-anchor:top" alt="elemento decorativo" coordsize="12240,3019" o:spid="_x0000_s1028" fillcolor="#202b6a [3204]" stroked="f" path="m,3018r12240,l12240,,,,,30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>
                  <v:path arrowok="t" o:connecttype="custom" o:connectlocs="0,1916430;7772400,1916430;7772400,0;0,0;0,1916430" o:connectangles="0,0,0,0,0"/>
                </v:shape>
                <v:shape id="Forma libre 5" style="position:absolute;left:44424;width:33300;height:19164;visibility:visible;mso-wrap-style:square;v-text-anchor:top" alt="elemento decorativo" coordsize="5244,3018" o:spid="_x0000_s1029" fillcolor="#293889 [3206]" stroked="f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orma libre 6" style="position:absolute;left:50063;width:27648;height:19170;visibility:visible;mso-wrap-style:square;v-text-anchor:top" alt="elemento decorativo" coordsize="4354,3019" o:spid="_x0000_s1030" fillcolor="#374ab7 [3207]" stroked="f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orma libre 7" style="position:absolute;left:54025;width:23737;height:19170;visibility:visible;mso-wrap-style:square;v-text-anchor:top" alt="elemento decorativo" coordsize="3738,3019" o:spid="_x0000_s1031" fillcolor="#4a64f6 [3208]" stroked="f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orma libre 8" style="position:absolute;left:63246;width:14497;height:19164;visibility:visible;mso-wrap-style:square;v-text-anchor:top" alt="elemento decorativo" coordsize="2283,3018" o:spid="_x0000_s1032" fillcolor="#6e83f8 [3209]" stroked="f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style="position:absolute;left:52197;top:70256;width:25577;height:30391" alt="elemento decorativo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írculo" style="position:absolute;left:23495;top:17526;width:1016;height:1016;visibility:visible;mso-wrap-style:square;v-text-anchor:middle" o:spid="_x0000_s103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4892;top:3937;width:127;height:127;visibility:visible;mso-wrap-style:square;v-text-anchor:middle" o:spid="_x0000_s103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3622;top:13716;width:685;height:685;visibility:visible;mso-wrap-style:square;v-text-anchor:middle" o:spid="_x0000_s103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3749;top:9779;width:431;height:431;visibility:visible;mso-wrap-style:square;v-text-anchor:middle" o:spid="_x0000_s103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3876;top:5969;width:203;height:203;visibility:visible;mso-wrap-style:square;v-text-anchor:middle" o:spid="_x0000_s103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4003;top:2032;width:50;height:50;visibility:visible;mso-wrap-style:square;v-text-anchor:middle" o:spid="_x0000_s103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25019;width:25;height:25;visibility:visible;mso-wrap-style:square;v-text-anchor:middle" o:spid="_x0000_s104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4638;top:11684;width:584;height:584;visibility:visible;mso-wrap-style:square;v-text-anchor:middle" o:spid="_x0000_s104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24511;top:15494;width:914;height:914;visibility:visible;mso-wrap-style:square;v-text-anchor:middle" o:spid="_x0000_s104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4765;top:7874;width:330;height:330;visibility:visible;mso-wrap-style:square;v-text-anchor:middle" o:spid="_x0000_s104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>
                    <v:stroke miterlimit="4" joinstyle="miter"/>
                    <v:textbox inset="3pt,3pt,3pt,3pt"/>
                  </v:oval>
                  <v:line id="Línea" style="position:absolute;visibility:visible;mso-wrap-style:square" o:spid="_x0000_s1044" stroked="f" strokeweight="1pt" o:connectortype="straight" from="22987,0" to="23114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>
                    <v:stroke miterlimit="4" joinstyle="miter"/>
                  </v:line>
                  <v:oval id="Círculo" style="position:absolute;left:21717;top:13716;width:635;height:635;visibility:visible;mso-wrap-style:square;v-text-anchor:middle" o:spid="_x0000_s104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2860;top:3937;width:127;height:127;visibility:visible;mso-wrap-style:square;v-text-anchor:middle" o:spid="_x0000_s104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2352;top:19431;width:1193;height:1193;visibility:visible;mso-wrap-style:square;v-text-anchor:middle" o:spid="_x0000_s104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1844;top:9779;width:381;height:381;visibility:visible;mso-wrap-style:square;v-text-anchor:middle" o:spid="_x0000_s104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1844;top:5969;width:177;height:177;visibility:visible;mso-wrap-style:square;v-text-anchor:middle" o:spid="_x0000_s104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21463;top:17526;width:939;height:939;visibility:visible;mso-wrap-style:square;v-text-anchor:middle" o:spid="_x0000_s105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2606;top:15621;width:863;height:863;visibility:visible;mso-wrap-style:square;v-text-anchor:middle" o:spid="_x0000_s105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22733;top:11684;width:558;height:558;visibility:visible;mso-wrap-style:square;v-text-anchor:middle" o:spid="_x0000_s105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>
                    <v:stroke miterlimit="4" joinstyle="miter"/>
                    <v:textbox inset="3pt,3pt,3pt,3pt"/>
                  </v:oval>
                  <v:shape id="Forma" style="position:absolute;left:24383;top:19303;width:1182;height:1271;visibility:visible;mso-wrap-style:square;v-text-anchor:middle" coordsize="21600,21600" o:spid="_x0000_s1053" filled="f" stroked="f" strokeweight="1pt" path="m11613,21600v4181,,7897,-2160,9987,-5400l21600,5400c19510,2160,15794,,11613,,5110,,,4752,,10800v,6048,5110,10800,11613,10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>
                    <v:stroke miterlimit="4" joinstyle="miter"/>
                    <v:path arrowok="t" o:connecttype="custom" o:connectlocs="59056,63501;59056,63501;59056,63501;59056,63501" o:connectangles="0,90,180,270" o:extrusionok="f"/>
                  </v:shape>
                  <v:oval id="Círculo" style="position:absolute;left:22860;top:7874;width:304;height:304;visibility:visible;mso-wrap-style:square;v-text-anchor:middle" o:spid="_x0000_s105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1971;top:2032;width:50;height:50;visibility:visible;mso-wrap-style:square;v-text-anchor:middle" o:spid="_x0000_s105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7399;top:25400;width:1193;height:1193;visibility:visible;mso-wrap-style:square;v-text-anchor:middle" o:spid="_x0000_s105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8288;top:27178;width:1473;height:1473;visibility:visible;mso-wrap-style:square;v-text-anchor:middle" o:spid="_x0000_s105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9304;top:25273;width:1371;height:1371;visibility:visible;mso-wrap-style:square;v-text-anchor:middle" o:spid="_x0000_s105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1336;top:21336;width:1270;height:1270;visibility:visible;mso-wrap-style:square;v-text-anchor:middle" o:spid="_x0000_s105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20320;top:23241;width:1397;height:1397;visibility:visible;mso-wrap-style:square;v-text-anchor:middle" o:spid="_x0000_s106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>
                    <v:stroke miterlimit="4" joinstyle="miter"/>
                    <v:textbox inset="3pt,3pt,3pt,3pt"/>
                  </v:oval>
                  <v:shape id="Forma" style="position:absolute;left:17399;top:29337;width:1320;height:1054;visibility:visible;mso-wrap-style:square;v-text-anchor:middle" coordsize="21600,21600" o:spid="_x0000_s1061" filled="f" stroked="f" strokeweight="1pt" path="m21600,13533c21600,5986,16823,,10800,,4777,,,5985,,13533v,3122,831,5985,2285,8067l19523,21600v1246,-2342,2077,-5205,2077,-806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>
                    <v:stroke miterlimit="4" joinstyle="miter"/>
                    <v:path arrowok="t" o:connecttype="custom" o:connectlocs="66041,52705;66041,52705;66041,52705;66041,52705" o:connectangles="0,90,180,270" o:extrusionok="f"/>
                  </v:shape>
                  <v:shape id="Forma" style="position:absolute;left:25272;top:21463;width:293;height:1155;visibility:visible;mso-wrap-style:square;v-text-anchor:middle" coordsize="21600,21600" o:spid="_x0000_s1062" filled="f" stroked="f" strokeweight="1pt" path="m,10681v,4510,8452,8308,21600,10919l21600,c8452,2374,,6171,,1068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>
                    <v:stroke miterlimit="4" joinstyle="miter"/>
                    <v:path arrowok="t" o:connecttype="custom" o:connectlocs="14606,57785;14606,57785;14606,57785;14606,57785" o:connectangles="0,90,180,270" o:extrusionok="f"/>
                  </v:shape>
                  <v:oval id="Círculo" style="position:absolute;left:18415;top:23368;width:1270;height:1270;visibility:visible;mso-wrap-style:square;v-text-anchor:middle" o:spid="_x0000_s106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6383;top:27305;width:1270;height:1270;visibility:visible;mso-wrap-style:square;v-text-anchor:middle" o:spid="_x0000_s106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2225;top:23241;width:1549;height:1549;visibility:visible;mso-wrap-style:square;v-text-anchor:middle" o:spid="_x0000_s106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>
                    <v:stroke miterlimit="4" joinstyle="miter"/>
                    <v:textbox inset="3pt,3pt,3pt,3pt"/>
                  </v:oval>
                  <v:shape id="Forma" style="position:absolute;left:24129;top:23114;width:1385;height:1664;visibility:visible;mso-wrap-style:square;v-text-anchor:middle" coordsize="21600,21441" o:spid="_x0000_s1066" filled="f" stroked="f" strokeweight="1pt" path="m,10641v,5891,5747,10800,13079,10800c16448,21441,19420,20459,21600,18823r,-16200c19222,986,16250,5,13079,5,5747,-159,,4586,,1064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>
                    <v:stroke miterlimit="4" joinstyle="miter"/>
                    <v:path arrowok="t" o:connecttype="custom" o:connectlocs="69216,83201;69216,83201;69216,83201;69216,83201" o:connectangles="0,90,180,270" o:extrusionok="f"/>
                  </v:shape>
                  <v:oval id="Círculo" style="position:absolute;left:23114;top:25146;width:1727;height:1727;visibility:visible;mso-wrap-style:square;v-text-anchor:middle" o:spid="_x0000_s106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>
                    <v:stroke miterlimit="4" joinstyle="miter"/>
                    <v:textbox inset="3pt,3pt,3pt,3pt"/>
                  </v:oval>
                  <v:shape id="Forma" style="position:absolute;left:25018;top:25146;width:496;height:1651;visibility:visible;mso-wrap-style:square;v-text-anchor:middle" coordsize="21600,21600" o:spid="_x0000_s1068" filled="f" stroked="f" strokeweight="1pt" path="m,10800v,4652,8862,8640,21600,10800l21600,c8862,1994,,6148,,10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>
                    <v:stroke miterlimit="4" joinstyle="miter"/>
                    <v:path arrowok="t" o:connecttype="custom" o:connectlocs="24766,82550;24766,82550;24766,82550;24766,82550" o:connectangles="0,90,180,270" o:extrusionok="f"/>
                  </v:shape>
                  <v:shape id="Forma" style="position:absolute;left:24002;top:26923;width:1575;height:2071;visibility:visible;mso-wrap-style:square;v-text-anchor:middle" coordsize="21600,21600" o:spid="_x0000_s1069" filled="f" stroked="f" strokeweight="1pt" path="m,10866v,5963,6271,10734,14110,10734c16897,21600,19510,20937,21600,19877r,-18154c19510,663,16897,,14110,,6271,132,,4903,,108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>
                    <v:stroke miterlimit="4" joinstyle="miter"/>
                    <v:path arrowok="t" o:connecttype="custom" o:connectlocs="78741,103506;78741,103506;78741,103506;78741,103506" o:connectangles="0,90,180,270" o:extrusionok="f"/>
                  </v:shape>
                  <v:shape id="Forma" style="position:absolute;left:22986;top:28956;width:2541;height:1409;visibility:visible;mso-wrap-style:square;v-text-anchor:middle" coordsize="21600,21600" o:spid="_x0000_s1070" filled="f" stroked="f" strokeweight="1pt" path="m16416,20432v108,390,108,779,216,1168l21600,21600,21600,c19116,1946,17172,5838,16416,10508,15336,4476,12204,195,8424,195,3780,195,,7005,,15373v,2141,216,4281,756,6032l16092,21405v108,-194,216,-583,324,-97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>
                    <v:stroke miterlimit="4" joinstyle="miter"/>
                    <v:path arrowok="t" o:connecttype="custom" o:connectlocs="127001,70486;127001,70486;127001,70486;127001,70486" o:connectangles="0,90,180,270" o:extrusionok="f"/>
                  </v:shape>
                  <v:shape id="Forma" style="position:absolute;left:21081;top:29082;width:1753;height:1271;visibility:visible;mso-wrap-style:square;v-text-anchor:middle" coordsize="21600,21600" o:spid="_x0000_s1071" filled="f" stroked="f" strokeweight="1pt" path="m21600,14904c21600,6696,16748,,10800,,4852,,,6696,,14904v,2376,470,4752,1252,6696l20348,21600v782,-1944,1252,-4320,1252,-66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>
                    <v:stroke miterlimit="4" joinstyle="miter"/>
                    <v:path arrowok="t" o:connecttype="custom" o:connectlocs="87631,63501;87631,63501;87631,63501;87631,63501" o:connectangles="0,90,180,270" o:extrusionok="f"/>
                  </v:shape>
                  <v:oval id="Círculo" style="position:absolute;left:22098;top:27051;width:1879;height:1879;visibility:visible;mso-wrap-style:square;v-text-anchor:middle" o:spid="_x0000_s107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0193;top:27178;width:1676;height:1676;visibility:visible;mso-wrap-style:square;v-text-anchor:middle" o:spid="_x0000_s107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3241;top:21336;width:1371;height:1371;visibility:visible;mso-wrap-style:square;v-text-anchor:middle" o:spid="_x0000_s107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>
                    <v:stroke miterlimit="4" joinstyle="miter"/>
                    <v:textbox inset="3pt,3pt,3pt,3pt"/>
                  </v:oval>
                  <v:shape id="Forma" style="position:absolute;left:19177;top:29210;width:1524;height:1155;visibility:visible;mso-wrap-style:square;v-text-anchor:middle" coordsize="21600,21600" o:spid="_x0000_s1075" filled="f" stroked="f" strokeweight="1pt" path="m21600,14242c21600,6409,16740,,10800,,4860,,,6409,,14242v,2848,540,5222,1620,7358l19980,21600v1080,-2136,1620,-4747,1620,-735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>
                    <v:stroke miterlimit="4" joinstyle="miter"/>
                    <v:path arrowok="t" o:connecttype="custom" o:connectlocs="76200,57785;76200,57785;76200,57785;76200,57785" o:connectangles="0,90,180,270" o:extrusionok="f"/>
                  </v:shape>
                  <v:oval id="Círculo" style="position:absolute;left:21209;top:25146;width:1549;height:1549;visibility:visible;mso-wrap-style:square;v-text-anchor:middle" o:spid="_x0000_s107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8796;top:11811;width:457;height:457;visibility:visible;mso-wrap-style:square;v-text-anchor:middle" o:spid="_x0000_s107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6891;top:7874;width:203;height:203;visibility:visible;mso-wrap-style:square;v-text-anchor:middle" o:spid="_x0000_s107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5494;top:25400;width:1016;height:1016;visibility:visible;mso-wrap-style:square;v-text-anchor:middle" o:spid="_x0000_s107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15748;top:17653;width:635;height:635;visibility:visible;mso-wrap-style:square;v-text-anchor:middle" o:spid="_x0000_s108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5621;top:21590;width:838;height:838;visibility:visible;mso-wrap-style:square;v-text-anchor:middle" o:spid="_x0000_s108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5748;top:13843;width:431;height:431;visibility:visible;mso-wrap-style:square;v-text-anchor:middle" o:spid="_x0000_s108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7018;top:4064;width:50;height:50;visibility:visible;mso-wrap-style:square;v-text-anchor:middle" o:spid="_x0000_s108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6637;top:15748;width:609;height:609;visibility:visible;mso-wrap-style:square;v-text-anchor:middle" o:spid="_x0000_s108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6510;top:23368;width:1092;height:1092;visibility:visible;mso-wrap-style:square;v-text-anchor:middle" o:spid="_x0000_s108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7907;top:5969;width:127;height:127;visibility:visible;mso-wrap-style:square;v-text-anchor:middle" o:spid="_x0000_s108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6510;top:19558;width:863;height:863;visibility:visible;mso-wrap-style:square;v-text-anchor:middle" o:spid="_x0000_s108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4605;top:19558;width:736;height:736;visibility:visible;mso-wrap-style:square;v-text-anchor:middle" o:spid="_x0000_s108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8034;top:2032;width:25;height:25;visibility:visible;mso-wrap-style:square;v-text-anchor:middle" o:spid="_x0000_s108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4859;top:11811;width:330;height:330;visibility:visible;mso-wrap-style:square;v-text-anchor:middle" o:spid="_x0000_s109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4732;top:15748;width:508;height:508;visibility:visible;mso-wrap-style:square;v-text-anchor:middle" o:spid="_x0000_s109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4986;top:8001;width:152;height:152;visibility:visible;mso-wrap-style:square;v-text-anchor:middle" o:spid="_x0000_s109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4986;top:4064;width:25;height:25;visibility:visible;mso-wrap-style:square;v-text-anchor:middle" o:spid="_x0000_s109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5875;top:9906;width:228;height:228;visibility:visible;mso-wrap-style:square;v-text-anchor:middle" o:spid="_x0000_s109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>
                    <v:stroke miterlimit="4" joinstyle="miter"/>
                    <v:textbox inset="3pt,3pt,3pt,3pt"/>
                  </v:oval>
                  <v:line id="Línea" style="position:absolute;visibility:visible;mso-wrap-style:square" o:spid="_x0000_s1095" stroked="f" strokeweight="1pt" o:connectortype="straight" from="16002,2032" to="16129,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>
                    <v:stroke miterlimit="4" joinstyle="miter"/>
                  </v:line>
                  <v:oval id="Círculo" style="position:absolute;left:20447;top:19431;width:1092;height:1092;visibility:visible;mso-wrap-style:square;v-text-anchor:middle" o:spid="_x0000_s109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4478;top:23495;width:939;height:939;visibility:visible;mso-wrap-style:square;v-text-anchor:middle" o:spid="_x0000_s109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4478;top:27432;width:1092;height:1092;visibility:visible;mso-wrap-style:square;v-text-anchor:middle" o:spid="_x0000_s109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6002;top:5969;width:76;height:76;visibility:visible;mso-wrap-style:square;v-text-anchor:middle" o:spid="_x0000_s109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9431;top:21463;width:1117;height:1117;visibility:visible;mso-wrap-style:square;v-text-anchor:middle" o:spid="_x0000_s110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9939;top:2032;width:25;height:25;visibility:visible;mso-wrap-style:square;v-text-anchor:middle" o:spid="_x0000_s110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19685;top:13716;width:558;height:558;visibility:visible;mso-wrap-style:square;v-text-anchor:middle" o:spid="_x0000_s110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9812;top:9906;width:330;height:330;visibility:visible;mso-wrap-style:square;v-text-anchor:middle" o:spid="_x0000_s110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0955;top:3937;width:101;height:101;visibility:visible;mso-wrap-style:square;v-text-anchor:middle" o:spid="_x0000_s110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9558;top:17526;width:838;height:838;visibility:visible;mso-wrap-style:square;v-text-anchor:middle" o:spid="_x0000_s110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>
                    <v:stroke miterlimit="4" joinstyle="miter"/>
                    <v:textbox inset="3pt,3pt,3pt,3pt"/>
                  </v:oval>
                  <v:line id="Línea" style="position:absolute;visibility:visible;mso-wrap-style:square" o:spid="_x0000_s1106" stroked="f" strokeweight="1pt" o:connectortype="straight" from="20955,0" to="21082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>
                    <v:stroke miterlimit="4" joinstyle="miter"/>
                  </v:line>
                  <v:oval id="Círculo" style="position:absolute;left:20701;top:11811;width:508;height:508;visibility:visible;mso-wrap-style:square;v-text-anchor:middle" o:spid="_x0000_s110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7907;top:9906;width:279;height:279;visibility:visible;mso-wrap-style:square;v-text-anchor:middle" o:spid="_x0000_s110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0828;top:7874;width:279;height:279;visibility:visible;mso-wrap-style:square;v-text-anchor:middle" o:spid="_x0000_s110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20574;top:15621;width:787;height:787;visibility:visible;mso-wrap-style:square;v-text-anchor:middle" o:spid="_x0000_s111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7526;top:21463;width:990;height:990;visibility:visible;mso-wrap-style:square;v-text-anchor:middle" o:spid="_x0000_s111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8923;top:7874;width:228;height:228;visibility:visible;mso-wrap-style:square;v-text-anchor:middle" o:spid="_x0000_s111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7653;top:17653;width:736;height:736;visibility:visible;mso-wrap-style:square;v-text-anchor:middle" o:spid="_x0000_s111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7780;top:13716;width:508;height:508;visibility:visible;mso-wrap-style:square;v-text-anchor:middle" o:spid="_x0000_s111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>
                    <v:stroke miterlimit="4" joinstyle="miter"/>
                    <v:textbox inset="3pt,3pt,3pt,3pt"/>
                  </v:oval>
                  <v:shape id="Forma" style="position:absolute;left:15494;top:29336;width:1117;height:953;visibility:visible;mso-wrap-style:square;v-text-anchor:middle" coordsize="21600,21600" o:spid="_x0000_s1115" filled="f" stroked="f" strokeweight="1pt" path="m21600,12672c21600,5472,16691,,10800,,4664,,,5760,,12672v,3456,1227,6624,3191,8928l18655,21600v1718,-2304,2945,-5472,2945,-89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>
                    <v:stroke miterlimit="4" joinstyle="miter"/>
                    <v:path arrowok="t" o:connecttype="custom" o:connectlocs="55881,47626;55881,47626;55881,47626;55881,47626" o:connectangles="0,90,180,270" o:extrusionok="f"/>
                  </v:shape>
                  <v:oval id="Círculo" style="position:absolute;left:18542;top:19431;width:990;height:990;visibility:visible;mso-wrap-style:square;v-text-anchor:middle" o:spid="_x0000_s111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8923;top:3937;width:76;height:76;visibility:visible;mso-wrap-style:square;v-text-anchor:middle" o:spid="_x0000_s111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8669;top:15621;width:685;height:685;visibility:visible;mso-wrap-style:square;v-text-anchor:middle" o:spid="_x0000_s111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9939;top:5969;width:152;height:152;visibility:visible;mso-wrap-style:square;v-text-anchor:middle" o:spid="_x0000_s111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6764;top:11811;width:381;height:381;visibility:visible;mso-wrap-style:square;v-text-anchor:middle" o:spid="_x0000_s112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5842;top:29845;width:330;height:330;visibility:visible;mso-wrap-style:square;v-text-anchor:middle" o:spid="_x0000_s112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4064;top:13970;width:25;height:25;visibility:visible;mso-wrap-style:square;v-text-anchor:middle" o:spid="_x0000_s112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4953;top:16002;width:101;height:101;visibility:visible;mso-wrap-style:square;v-text-anchor:middle" o:spid="_x0000_s112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5969;top:21844;width:228;height:228;visibility:visible;mso-wrap-style:square;v-text-anchor:middle" o:spid="_x0000_s112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5842;top:25781;width:304;height:304;visibility:visible;mso-wrap-style:square;v-text-anchor:middle" o:spid="_x0000_s112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4953;top:11938;width:50;height:50;visibility:visible;mso-wrap-style:square;v-text-anchor:middle" o:spid="_x0000_s112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4826;top:27813;width:330;height:330;visibility:visible;mso-wrap-style:square;v-text-anchor:middle" o:spid="_x0000_s11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4064;top:17907;width:76;height:76;visibility:visible;mso-wrap-style:square;v-text-anchor:middle" o:spid="_x0000_s112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4953;top:19939;width:203;height:203;visibility:visible;mso-wrap-style:square;v-text-anchor:middle" o:spid="_x0000_s112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4953;top:23876;width:279;height:279;visibility:visible;mso-wrap-style:square;v-text-anchor:middle" o:spid="_x0000_s113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5969;top:17907;width:152;height:152;visibility:visible;mso-wrap-style:square;v-text-anchor:middle" o:spid="_x0000_s113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>
                    <v:stroke miterlimit="4" joinstyle="miter"/>
                    <v:textbox inset="3pt,3pt,3pt,3pt"/>
                  </v:oval>
                  <v:line id="Línea" style="position:absolute;visibility:visible;mso-wrap-style:square" o:spid="_x0000_s1132" stroked="f" strokeweight="1pt" o:connectortype="straight" from="6985,8001" to="7112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>
                    <v:stroke miterlimit="4" joinstyle="miter"/>
                  </v:line>
                  <v:oval id="Círculo" style="position:absolute;left:6985;top:15875;width:177;height:177;visibility:visible;mso-wrap-style:square;v-text-anchor:middle" o:spid="_x0000_s113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6985;top:11938;width:76;height:76;visibility:visible;mso-wrap-style:square;v-text-anchor:middle" o:spid="_x0000_s113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7874;top:25781;width:431;height:431;visibility:visible;mso-wrap-style:square;v-text-anchor:middle" o:spid="_x0000_s113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7747;top:29718;width:457;height:457;visibility:visible;mso-wrap-style:square;v-text-anchor:middle" o:spid="_x0000_s113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5969;top:13970;width:76;height:76;visibility:visible;mso-wrap-style:square;v-text-anchor:middle" o:spid="_x0000_s113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6858;top:19812;width:279;height:279;visibility:visible;mso-wrap-style:square;v-text-anchor:middle" o:spid="_x0000_s113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6858;top:27686;width:457;height:457;visibility:visible;mso-wrap-style:square;v-text-anchor:middle" o:spid="_x0000_s113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>
                    <v:stroke miterlimit="4" joinstyle="miter"/>
                    <v:textbox inset="3pt,3pt,3pt,3pt"/>
                  </v:oval>
                  <v:line id="Línea" style="position:absolute;visibility:visible;mso-wrap-style:square" o:spid="_x0000_s1140" stroked="f" strokeweight="1pt" o:connectortype="straight" from="6096,10033" to="6223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>
                    <v:stroke miterlimit="4" joinstyle="miter"/>
                  </v:line>
                  <v:oval id="Círculo" style="position:absolute;left:6858;top:23749;width:381;height:381;visibility:visible;mso-wrap-style:square;v-text-anchor:middle" o:spid="_x0000_s114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1016;top:16002;width:25;height:25;visibility:visible;mso-wrap-style:square;v-text-anchor:middle" o:spid="_x0000_s114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016;top:27940;width:127;height:127;visibility:visible;mso-wrap-style:square;v-text-anchor:middle" o:spid="_x0000_s114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>
                    <v:stroke miterlimit="4" joinstyle="miter"/>
                    <v:textbox inset="3pt,3pt,3pt,3pt"/>
                  </v:oval>
                  <v:shape id="Forma" style="position:absolute;left:25399;top:17653;width:89;height:609;visibility:visible;mso-wrap-style:square;v-text-anchor:middle" coordsize="21600,21600" o:spid="_x0000_s1144" filled="f" stroked="f" strokeweight="1pt" path="m21600,21600l21600,c6172,3150,,6750,,10800v,4050,6172,7650,21600,10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>
                    <v:stroke miterlimit="4" joinstyle="miter"/>
                    <v:path arrowok="t" o:connecttype="custom" o:connectlocs="4446,30481;4446,30481;4446,30481;4446,30481" o:connectangles="0,90,180,270" o:extrusionok="f"/>
                  </v:shape>
                  <v:oval id="Círculo" style="position:absolute;left:7874;top:21844;width:330;height:330;visibility:visible;mso-wrap-style:square;v-text-anchor:middle" o:spid="_x0000_s114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016;top:19939;width:50;height:50;visibility:visible;mso-wrap-style:square;v-text-anchor:middle" o:spid="_x0000_s114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top:21971;width:25;height:25;visibility:visible;mso-wrap-style:square;v-text-anchor:middle" o:spid="_x0000_s114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>
                    <v:stroke miterlimit="4" joinstyle="miter"/>
                    <v:textbox inset="3pt,3pt,3pt,3pt"/>
                  </v:oval>
                  <v:line id="Línea" style="position:absolute;visibility:visible;mso-wrap-style:square" o:spid="_x0000_s1148" stroked="f" strokeweight="1pt" o:connectortype="straight" from="0,18034" to="127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>
                    <v:stroke miterlimit="4" joinstyle="miter"/>
                  </v:line>
                  <v:shape id="Forma" style="position:absolute;left:13589;top:29463;width:939;height:864;visibility:visible;mso-wrap-style:square;v-text-anchor:middle" coordsize="21600,21600" o:spid="_x0000_s1149" filled="f" stroked="f" strokeweight="1pt" path="m21600,11753c21600,5400,16638,,10800,,4962,,,5400,,11753v,4129,2043,7941,5254,9847l16346,21600v2919,-1906,5254,-5718,5254,-984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>
                    <v:stroke miterlimit="4" joinstyle="miter"/>
                    <v:path arrowok="t" o:connecttype="custom" o:connectlocs="46991,43181;46991,43181;46991,43181;46991,43181" o:connectangles="0,90,180,270" o:extrusionok="f"/>
                  </v:shape>
                  <v:oval id="Círculo" style="position:absolute;top:29972;width:76;height:76;visibility:visible;mso-wrap-style:square;v-text-anchor:middle" o:spid="_x0000_s115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032;top:29845;width:152;height:152;visibility:visible;mso-wrap-style:square;v-text-anchor:middle" o:spid="_x0000_s115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top:25908;width:50;height:50;visibility:visible;mso-wrap-style:square;v-text-anchor:middle" o:spid="_x0000_s115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3937;top:29845;width:228;height:228;visibility:visible;mso-wrap-style:square;v-text-anchor:middle" o:spid="_x0000_s115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>
                    <v:stroke miterlimit="4" joinstyle="miter"/>
                    <v:textbox inset="3pt,3pt,3pt,3pt"/>
                  </v:oval>
                  <v:line id="Línea" style="position:absolute;visibility:visible;mso-wrap-style:square" o:spid="_x0000_s1154" stroked="f" strokeweight="1pt" o:connectortype="straight" from="3048,12065" to="3175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>
                    <v:stroke miterlimit="4" joinstyle="miter"/>
                  </v:line>
                  <v:oval id="Círculo" style="position:absolute;left:3048;top:16002;width:50;height:50;visibility:visible;mso-wrap-style:square;v-text-anchor:middle" o:spid="_x0000_s115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3937;top:25908;width:203;height:203;visibility:visible;mso-wrap-style:square;v-text-anchor:middle" o:spid="_x0000_s115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921;top:19939;width:127;height:127;visibility:visible;mso-wrap-style:square;v-text-anchor:middle" o:spid="_x0000_s115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3937;top:21844;width:152;height:152;visibility:visible;mso-wrap-style:square;v-text-anchor:middle" o:spid="_x0000_s115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032;top:18034;width:25;height:25;visibility:visible;mso-wrap-style:square;v-text-anchor:middle" o:spid="_x0000_s115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2032;top:25908;width:127;height:127;visibility:visible;mso-wrap-style:square;v-text-anchor:middle" o:spid="_x0000_s116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2921;top:23876;width:177;height:177;visibility:visible;mso-wrap-style:square;v-text-anchor:middle" o:spid="_x0000_s116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2032;top:21971;width:76;height:76;visibility:visible;mso-wrap-style:square;v-text-anchor:middle" o:spid="_x0000_s116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2921;top:27813;width:228;height:228;visibility:visible;mso-wrap-style:square;v-text-anchor:middle" o:spid="_x0000_s116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016;top:23876;width:101;height:101;visibility:visible;mso-wrap-style:square;v-text-anchor:middle" o:spid="_x0000_s116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2065;top:5969;width:25;height:25;visibility:visible;mso-wrap-style:square;v-text-anchor:middle" o:spid="_x0000_s116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1938;top:9906;width:127;height:127;visibility:visible;mso-wrap-style:square;v-text-anchor:middle" o:spid="_x0000_s116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1938;top:13843;width:254;height:254;visibility:visible;mso-wrap-style:square;v-text-anchor:middle" o:spid="_x0000_s116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2573;top:23622;width:787;height:787;visibility:visible;mso-wrap-style:square;v-text-anchor:middle" o:spid="_x0000_s116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2573;top:27559;width:914;height:914;visibility:visible;mso-wrap-style:square;v-text-anchor:middle" o:spid="_x0000_s116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1684;top:25654;width:685;height:685;visibility:visible;mso-wrap-style:square;v-text-anchor:middle" o:spid="_x0000_s117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1684;top:29591;width:762;height:762;visibility:visible;mso-wrap-style:square;v-text-anchor:middle" o:spid="_x0000_s117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1811;top:17780;width:431;height:431;visibility:visible;mso-wrap-style:square;v-text-anchor:middle" o:spid="_x0000_s117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2700;top:19685;width:609;height:609;visibility:visible;mso-wrap-style:square;v-text-anchor:middle" o:spid="_x0000_s117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1684;top:21717;width:558;height:558;visibility:visible;mso-wrap-style:square;v-text-anchor:middle" o:spid="_x0000_s117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3589;top:25527;width:863;height:863;visibility:visible;mso-wrap-style:square;v-text-anchor:middle" o:spid="_x0000_s117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7874;top:17907;width:228;height:228;visibility:visible;mso-wrap-style:square;v-text-anchor:middle" o:spid="_x0000_s117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3716;top:17780;width:508;height:508;visibility:visible;mso-wrap-style:square;v-text-anchor:middle" o:spid="_x0000_s117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3716;top:21590;width:685;height:685;visibility:visible;mso-wrap-style:square;v-text-anchor:middle" o:spid="_x0000_s117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3970;top:5969;width:50;height:50;visibility:visible;mso-wrap-style:square;v-text-anchor:middle" o:spid="_x0000_s117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3970;top:9906;width:177;height:177;visibility:visible;mso-wrap-style:square;v-text-anchor:middle" o:spid="_x0000_s118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2827;top:15748;width:431;height:431;visibility:visible;mso-wrap-style:square;v-text-anchor:middle" o:spid="_x0000_s118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12827;top:11938;width:254;height:254;visibility:visible;mso-wrap-style:square;v-text-anchor:middle" o:spid="_x0000_s118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2954;top:4064;width:25;height:25;visibility:visible;mso-wrap-style:square;v-text-anchor:middle" o:spid="_x0000_s118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0922;top:11938;width:177;height:177;visibility:visible;mso-wrap-style:square;v-text-anchor:middle" o:spid="_x0000_s118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2954;top:8001;width:101;height:101;visibility:visible;mso-wrap-style:square;v-text-anchor:middle" o:spid="_x0000_s118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3843;top:13843;width:330;height:330;visibility:visible;mso-wrap-style:square;v-text-anchor:middle" o:spid="_x0000_s118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8890;top:19812;width:381;height:381;visibility:visible;mso-wrap-style:square;v-text-anchor:middle" o:spid="_x0000_s118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8890;top:15875;width:254;height:254;visibility:visible;mso-wrap-style:square;v-text-anchor:middle" o:spid="_x0000_s118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9779;top:25654;width:558;height:558;visibility:visible;mso-wrap-style:square;v-text-anchor:middle" o:spid="_x0000_s118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9017;top:11938;width:127;height:127;visibility:visible;mso-wrap-style:square;v-text-anchor:middle" o:spid="_x0000_s119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9779;top:29591;width:609;height:609;visibility:visible;mso-wrap-style:square;v-text-anchor:middle" o:spid="_x0000_s119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9017;top:8001;width:50;height:50;visibility:visible;mso-wrap-style:square;v-text-anchor:middle" o:spid="_x0000_s119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8001;top:13970;width:127;height:127;visibility:visible;mso-wrap-style:square;v-text-anchor:middle" o:spid="_x0000_s119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8001;top:10033;width:50;height:50;visibility:visible;mso-wrap-style:square;v-text-anchor:middle" o:spid="_x0000_s119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8763;top:27686;width:584;height:584;visibility:visible;mso-wrap-style:square;v-text-anchor:middle" o:spid="_x0000_s119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8763;top:23749;width:508;height:508;visibility:visible;mso-wrap-style:square;v-text-anchor:middle" o:spid="_x0000_s119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0922;top:8001;width:76;height:76;visibility:visible;mso-wrap-style:square;v-text-anchor:middle" o:spid="_x0000_s119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0668;top:23622;width:635;height:635;visibility:visible;mso-wrap-style:square;v-text-anchor:middle" o:spid="_x0000_s119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10795;top:19685;width:508;height:508;visibility:visible;mso-wrap-style:square;v-text-anchor:middle" o:spid="_x0000_s119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>
                    <v:stroke miterlimit="4" joinstyle="miter"/>
                    <v:textbox inset="3pt,3pt,3pt,3pt"/>
                  </v:oval>
                  <v:oval id="Círculo" style="position:absolute;left:10668;top:27559;width:736;height:736;visibility:visible;mso-wrap-style:square;v-text-anchor:middle" o:spid="_x0000_s120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10795;top:15875;width:330;height:330;visibility:visible;mso-wrap-style:square;v-text-anchor:middle" o:spid="_x0000_s120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>
                    <v:stroke miterlimit="4" joinstyle="miter"/>
                    <v:textbox inset="3pt,3pt,3pt,3pt"/>
                  </v:oval>
                  <v:oval id="Círculo" style="position:absolute;left:9906;top:17780;width:330;height:330;visibility:visible;mso-wrap-style:square;v-text-anchor:middle" o:spid="_x0000_s120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írculo" style="position:absolute;left:9906;top:13970;width:177;height:177;visibility:visible;mso-wrap-style:square;v-text-anchor:middle" o:spid="_x0000_s120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>
                    <v:stroke miterlimit="4" joinstyle="miter"/>
                    <v:textbox inset="3pt,3pt,3pt,3pt"/>
                  </v:oval>
                  <v:oval id="Círculo" style="position:absolute;left:9779;top:21717;width:457;height:457;visibility:visible;mso-wrap-style:square;v-text-anchor:middle" o:spid="_x0000_s120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>
                    <v:stroke miterlimit="4" joinstyle="miter"/>
                    <v:textbox inset="3pt,3pt,3pt,3pt"/>
                  </v:oval>
                  <v:line id="Línea" style="position:absolute;visibility:visible;mso-wrap-style:square" o:spid="_x0000_s1205" stroked="f" strokeweight="1pt" o:connectortype="straight" from="10033,5969" to="1016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>
                    <v:stroke miterlimit="4" joinstyle="miter"/>
                  </v:line>
                  <v:oval id="Círculo" style="position:absolute;left:10033;top:10033;width:76;height:76;visibility:visible;mso-wrap-style:square;v-text-anchor:middle" o:spid="_x0000_s120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  <w:r w:rsidR="25232CAE">
        <w:rPr/>
        <w:t xml:space="preserve"> </w:t>
      </w:r>
    </w:p>
    <w:tbl>
      <w:tblPr>
        <w:tblW w:w="5533" w:type="pct"/>
        <w:jc w:val="center"/>
        <w:tblLook w:val="0480" w:firstRow="0" w:lastRow="0" w:firstColumn="1" w:lastColumn="0" w:noHBand="0" w:noVBand="1"/>
      </w:tblPr>
      <w:tblGrid>
        <w:gridCol w:w="5920"/>
        <w:gridCol w:w="1593"/>
        <w:gridCol w:w="786"/>
        <w:gridCol w:w="2645"/>
      </w:tblGrid>
      <w:tr w:rsidRPr="00267F7A" w:rsidR="002E4AFC" w:rsidTr="2D402506" w14:paraId="6AC3E140" w14:textId="77777777">
        <w:trPr>
          <w:trHeight w:val="2178"/>
          <w:jc w:val="center"/>
        </w:trPr>
        <w:tc>
          <w:tcPr>
            <w:tcW w:w="7513" w:type="dxa"/>
            <w:gridSpan w:val="2"/>
            <w:tcMar/>
          </w:tcPr>
          <w:p w:rsidRPr="00267F7A" w:rsidR="002E4AFC" w:rsidP="002E4AFC" w:rsidRDefault="001A397F" w14:paraId="04FB850C" w14:textId="74C618E5">
            <w:pPr>
              <w:pStyle w:val="Ttulo"/>
            </w:pPr>
            <w:r>
              <w:t xml:space="preserve">Esteban </w:t>
            </w:r>
            <w:proofErr w:type="spellStart"/>
            <w:r>
              <w:t>Jaffet</w:t>
            </w:r>
            <w:proofErr w:type="spellEnd"/>
            <w:r w:rsidRPr="00267F7A" w:rsidR="002E4AFC">
              <w:rPr>
                <w:lang w:bidi="es-ES"/>
              </w:rPr>
              <w:br/>
            </w:r>
            <w:r>
              <w:t>Vallejos Quirós</w:t>
            </w:r>
          </w:p>
        </w:tc>
        <w:tc>
          <w:tcPr>
            <w:tcW w:w="3431" w:type="dxa"/>
            <w:gridSpan w:val="2"/>
            <w:vMerge w:val="restart"/>
            <w:tcMar/>
            <w:vAlign w:val="bottom"/>
          </w:tcPr>
          <w:p w:rsidRPr="00267F7A" w:rsidR="002E4AFC" w:rsidP="002E4AFC" w:rsidRDefault="001A397F" w14:paraId="402BC8D1" w14:textId="20D2ADC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D616690" wp14:editId="265C3D51">
                      <wp:simplePos x="0" y="0"/>
                      <wp:positionH relativeFrom="column">
                        <wp:posOffset>605790</wp:posOffset>
                      </wp:positionH>
                      <wp:positionV relativeFrom="paragraph">
                        <wp:posOffset>-1541145</wp:posOffset>
                      </wp:positionV>
                      <wp:extent cx="1327150" cy="1466850"/>
                      <wp:effectExtent l="0" t="0" r="25400" b="19050"/>
                      <wp:wrapNone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7150" cy="1466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1A397F" w:rsidRDefault="001A397F" w14:paraId="5E6B6EE7" w14:textId="7777777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 w14:anchorId="4D616690">
                      <v:stroke joinstyle="miter"/>
                      <v:path gradientshapeok="t" o:connecttype="rect"/>
                    </v:shapetype>
                    <v:shape id="Cuadro de texto 2" style="position:absolute;left:0;text-align:left;margin-left:47.7pt;margin-top:-121.35pt;width:104.5pt;height:11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">
                      <v:textbox>
                        <w:txbxContent>
                          <w:p w:rsidR="001A397F" w:rsidRDefault="001A397F" w14:paraId="5E6B6EE7" w14:textId="77777777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Pr="00267F7A" w:rsidR="002E4AFC" w:rsidTr="2D402506" w14:paraId="78025C00" w14:textId="77777777">
        <w:trPr>
          <w:trHeight w:val="1262"/>
          <w:jc w:val="center"/>
        </w:trPr>
        <w:tc>
          <w:tcPr>
            <w:tcW w:w="5920" w:type="dxa"/>
            <w:tcMar/>
          </w:tcPr>
          <w:p w:rsidRPr="00267F7A" w:rsidR="002E4AFC" w:rsidP="002E4AFC" w:rsidRDefault="002E4AFC" w14:paraId="77A54098" w14:textId="77777777">
            <w:pPr>
              <w:rPr>
                <w:rFonts w:ascii="Arial" w:hAnsi="Arial"/>
              </w:rPr>
            </w:pPr>
          </w:p>
        </w:tc>
        <w:tc>
          <w:tcPr>
            <w:tcW w:w="1593" w:type="dxa"/>
            <w:tcMar/>
          </w:tcPr>
          <w:p w:rsidRPr="00267F7A" w:rsidR="002E4AFC" w:rsidP="002E4AFC" w:rsidRDefault="002E4AFC" w14:paraId="19ABFA16" w14:textId="77777777">
            <w:pPr>
              <w:rPr>
                <w:rFonts w:ascii="Arial" w:hAnsi="Arial"/>
              </w:rPr>
            </w:pPr>
          </w:p>
        </w:tc>
        <w:tc>
          <w:tcPr>
            <w:tcW w:w="3431" w:type="dxa"/>
            <w:gridSpan w:val="2"/>
            <w:vMerge/>
            <w:tcMar/>
          </w:tcPr>
          <w:p w:rsidRPr="00267F7A" w:rsidR="002E4AFC" w:rsidP="002E4AFC" w:rsidRDefault="002E4AFC" w14:paraId="75A5E300" w14:textId="77777777">
            <w:pPr>
              <w:rPr>
                <w:rFonts w:ascii="Arial" w:hAnsi="Arial"/>
              </w:rPr>
            </w:pPr>
          </w:p>
        </w:tc>
      </w:tr>
      <w:tr w:rsidRPr="00267F7A" w:rsidR="006E23B3" w:rsidTr="2D402506" w14:paraId="23A677C4" w14:textId="77777777">
        <w:trPr>
          <w:trHeight w:val="698"/>
          <w:jc w:val="center"/>
        </w:trPr>
        <w:tc>
          <w:tcPr>
            <w:tcW w:w="5920" w:type="dxa"/>
            <w:vMerge w:val="restart"/>
            <w:tcMar/>
          </w:tcPr>
          <w:p w:rsidRPr="00267F7A" w:rsidR="006E23B3" w:rsidP="006E23B3" w:rsidRDefault="00670087" w14:paraId="0D906683" w14:textId="20DAA0DC">
            <w:pPr>
              <w:pStyle w:val="Ttulo2"/>
            </w:pPr>
            <w:r w:rsidRPr="00267F7A">
              <w:rPr>
                <w:lang w:bidi="es-ES"/>
              </w:rPr>
              <w:t>E</w:t>
            </w:r>
            <w:r>
              <w:rPr>
                <w:lang w:bidi="es-ES"/>
              </w:rPr>
              <w:t>ducación</w:t>
            </w:r>
          </w:p>
          <w:p w:rsidR="00670087" w:rsidP="00670087" w:rsidRDefault="00670087" w14:paraId="7A4AFE13" w14:textId="77777777">
            <w:r>
              <w:t xml:space="preserve">2022-2023, Diversificada en curso. </w:t>
            </w:r>
          </w:p>
          <w:p w:rsidR="001A397F" w:rsidP="001A397F" w:rsidRDefault="001A397F" w14:paraId="7AA8EB08" w14:textId="77777777">
            <w:r>
              <w:t xml:space="preserve">2022, Universidad Técnica Nacional Cursos de Libre office: Calc, </w:t>
            </w:r>
            <w:proofErr w:type="spellStart"/>
            <w:r>
              <w:t>Impress</w:t>
            </w:r>
            <w:proofErr w:type="spellEnd"/>
            <w:r>
              <w:t>, Base.</w:t>
            </w:r>
          </w:p>
          <w:p w:rsidR="00670087" w:rsidP="00670087" w:rsidRDefault="00670087" w14:paraId="4C09247E" w14:textId="77777777">
            <w:r>
              <w:t xml:space="preserve">Segundaria: 2019-2021 Educación General Básica, Colegio Técnico Profesional Agroportica </w:t>
            </w:r>
          </w:p>
          <w:p w:rsidR="00670087" w:rsidP="00670087" w:rsidRDefault="00670087" w14:paraId="21DC5620" w14:textId="77777777">
            <w:r>
              <w:t>Primaria: 2013 - 2018, Escuela El Progreso.</w:t>
            </w:r>
          </w:p>
          <w:p w:rsidRPr="00665F95" w:rsidR="00670087" w:rsidP="001A397F" w:rsidRDefault="00670087" w14:paraId="0FFE179B" w14:textId="77777777"/>
          <w:p w:rsidRPr="00267F7A" w:rsidR="006E23B3" w:rsidP="006E23B3" w:rsidRDefault="006E23B3" w14:paraId="439BF480" w14:textId="77777777"/>
          <w:p w:rsidRPr="00267F7A" w:rsidR="006E23B3" w:rsidP="006E23B3" w:rsidRDefault="001A397F" w14:paraId="50FFAB11" w14:textId="6D68C39D">
            <w:pPr>
              <w:pStyle w:val="Ttulo2"/>
            </w:pPr>
            <w:r>
              <w:t>Experiencia informática</w:t>
            </w:r>
          </w:p>
          <w:p w:rsidRPr="003C69EB" w:rsidR="001A397F" w:rsidP="001A397F" w:rsidRDefault="001A397F" w14:paraId="1D1EF89F" w14:textId="77777777">
            <w:pPr>
              <w:spacing w:line="216" w:lineRule="auto"/>
              <w:rPr>
                <w:rFonts w:cstheme="minorHAnsi"/>
              </w:rPr>
            </w:pPr>
            <w:r w:rsidRPr="004F7A4F">
              <w:rPr>
                <w:rFonts w:cstheme="minorHAnsi"/>
                <w:color w:val="000000"/>
                <w:shd w:val="clear" w:color="auto" w:fill="FFFFFF"/>
              </w:rPr>
              <w:t>Mi experiencia en informática empresarial es la parte de programación</w:t>
            </w:r>
            <w:r>
              <w:rPr>
                <w:rFonts w:cstheme="minorHAnsi"/>
                <w:color w:val="000000"/>
                <w:shd w:val="clear" w:color="auto" w:fill="FFFFFF"/>
              </w:rPr>
              <w:t xml:space="preserve"> manejo las siguientes tecnologías como Python Y SQL</w:t>
            </w:r>
            <w:r w:rsidRPr="004F7A4F">
              <w:rPr>
                <w:rFonts w:cstheme="minorHAnsi"/>
                <w:color w:val="000000"/>
                <w:shd w:val="clear" w:color="auto" w:fill="FFFFFF"/>
              </w:rPr>
              <w:t>, mantenimiento de equipos de computación de cualquier tipo</w:t>
            </w:r>
            <w:r>
              <w:rPr>
                <w:rFonts w:cstheme="minorHAnsi"/>
                <w:color w:val="000000"/>
                <w:shd w:val="clear" w:color="auto" w:fill="FFFFFF"/>
              </w:rPr>
              <w:t>,</w:t>
            </w:r>
            <w:r w:rsidRPr="004F7A4F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>P</w:t>
            </w:r>
            <w:r w:rsidRPr="004F7A4F">
              <w:rPr>
                <w:rFonts w:cstheme="minorHAnsi"/>
                <w:color w:val="000000"/>
                <w:shd w:val="clear" w:color="auto" w:fill="FFFFFF"/>
              </w:rPr>
              <w:t xml:space="preserve">ortátiles y </w:t>
            </w:r>
            <w:r>
              <w:rPr>
                <w:rFonts w:cstheme="minorHAnsi"/>
                <w:color w:val="000000"/>
                <w:shd w:val="clear" w:color="auto" w:fill="FFFFFF"/>
              </w:rPr>
              <w:t>Escritorio</w:t>
            </w:r>
          </w:p>
          <w:p w:rsidRPr="00267F7A" w:rsidR="006E23B3" w:rsidP="006E23B3" w:rsidRDefault="006E23B3" w14:paraId="11733DDB" w14:textId="77777777"/>
          <w:p w:rsidRPr="00267F7A" w:rsidR="006E23B3" w:rsidP="006E23B3" w:rsidRDefault="001A397F" w14:paraId="0D18B575" w14:textId="0CECC0AD">
            <w:pPr>
              <w:pStyle w:val="Ttulo2"/>
            </w:pPr>
            <w:r>
              <w:t>Intereses Personales</w:t>
            </w:r>
          </w:p>
          <w:p w:rsidRPr="00267F7A" w:rsidR="006E23B3" w:rsidP="001A397F" w:rsidRDefault="001A397F" w14:paraId="6D534C93" w14:textId="0C3E4E22">
            <w:pPr>
              <w:spacing w:line="216" w:lineRule="auto"/>
            </w:pPr>
            <w:r>
              <w:t>Aspiro una ingeniería en Programación, enfocado en su totalidad.</w:t>
            </w:r>
          </w:p>
          <w:p w:rsidRPr="00267F7A" w:rsidR="006E23B3" w:rsidP="006E23B3" w:rsidRDefault="006E23B3" w14:paraId="2FAD9A93" w14:textId="77777777"/>
          <w:p w:rsidRPr="00267F7A" w:rsidR="006E23B3" w:rsidP="006E23B3" w:rsidRDefault="006E23B3" w14:paraId="320FB4AC" w14:textId="77777777">
            <w:pPr>
              <w:pStyle w:val="Ttulo2"/>
            </w:pPr>
            <w:r w:rsidRPr="00267F7A">
              <w:rPr>
                <w:lang w:bidi="es-ES"/>
              </w:rPr>
              <w:t>Referencias</w:t>
            </w:r>
          </w:p>
          <w:p w:rsidR="006E23B3" w:rsidP="006E23B3" w:rsidRDefault="00670087" w14:paraId="1E39A646" w14:textId="2E3FA8E4">
            <w:pPr>
              <w:ind w:right="-356"/>
            </w:pPr>
            <w:r>
              <w:t xml:space="preserve">Licda. Sonia León Tenorio – </w:t>
            </w:r>
            <w:hyperlink w:history="1" r:id="rId11">
              <w:r w:rsidRPr="00AC0CC8">
                <w:rPr>
                  <w:rStyle w:val="Hipervnculo"/>
                </w:rPr>
                <w:t>sleontenor@hotmail.com</w:t>
              </w:r>
            </w:hyperlink>
            <w:r w:rsidR="00F71115">
              <w:rPr>
                <w:rStyle w:val="Hipervnculo"/>
              </w:rPr>
              <w:t xml:space="preserve"> -</w:t>
            </w:r>
          </w:p>
          <w:p w:rsidR="00670087" w:rsidP="006E23B3" w:rsidRDefault="00670087" w14:paraId="1B0CC25C" w14:textId="77777777">
            <w:pPr>
              <w:ind w:right="-356"/>
            </w:pPr>
            <w:r>
              <w:t>84363605</w:t>
            </w:r>
          </w:p>
          <w:p w:rsidR="00F71115" w:rsidP="006E23B3" w:rsidRDefault="00F71115" w14:paraId="48D942B3" w14:textId="77777777">
            <w:pPr>
              <w:ind w:right="-356"/>
            </w:pPr>
          </w:p>
          <w:p w:rsidR="00F71115" w:rsidP="006E23B3" w:rsidRDefault="00F71115" w14:paraId="4B20F518" w14:textId="12D24C5F">
            <w:pPr>
              <w:ind w:right="-356"/>
            </w:pPr>
            <w:r>
              <w:t xml:space="preserve">M.sc. Roger Vinicio Arrieta Cruz – </w:t>
            </w:r>
            <w:hyperlink w:history="1" r:id="rId12">
              <w:r w:rsidRPr="00FA687D">
                <w:rPr>
                  <w:rStyle w:val="Hipervnculo"/>
                </w:rPr>
                <w:t>roger.arrieta.cruz@mep.go.cr</w:t>
              </w:r>
            </w:hyperlink>
          </w:p>
          <w:p w:rsidRPr="00267F7A" w:rsidR="00F71115" w:rsidP="006E23B3" w:rsidRDefault="00F71115" w14:paraId="1F92F7F6" w14:textId="3BB88708">
            <w:pPr>
              <w:ind w:right="-356"/>
            </w:pPr>
            <w:r>
              <w:t>89877441</w:t>
            </w:r>
          </w:p>
        </w:tc>
        <w:tc>
          <w:tcPr>
            <w:tcW w:w="1593" w:type="dxa"/>
            <w:vMerge w:val="restart"/>
            <w:tcMar/>
          </w:tcPr>
          <w:p w:rsidRPr="00267F7A" w:rsidR="006E23B3" w:rsidP="006E23B3" w:rsidRDefault="006E23B3" w14:paraId="643F6B29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431" w:type="dxa"/>
            <w:gridSpan w:val="2"/>
            <w:tcMar/>
          </w:tcPr>
          <w:p w:rsidR="00F71115" w:rsidP="00CD2A56" w:rsidRDefault="00670087" w14:paraId="5F229A57" w14:textId="475DFF5B">
            <w:pPr>
              <w:rPr>
                <w:rFonts w:asciiTheme="majorHAnsi" w:hAnsiTheme="majorHAnsi"/>
                <w:color w:val="293889" w:themeColor="accent3"/>
              </w:rPr>
            </w:pPr>
            <w:r w:rsidRPr="00670087">
              <w:rPr>
                <w:rFonts w:asciiTheme="majorHAnsi" w:hAnsiTheme="majorHAnsi"/>
                <w:color w:val="293889" w:themeColor="accent3"/>
              </w:rPr>
              <w:t>Datos Personales</w:t>
            </w:r>
          </w:p>
          <w:p w:rsidR="00CD2A56" w:rsidP="00CD2A56" w:rsidRDefault="00F71115" w14:paraId="6EBC2AB3" w14:textId="53A421F5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1552" behindDoc="1" locked="0" layoutInCell="1" allowOverlap="1" wp14:anchorId="1B866073" wp14:editId="51C046FF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115570</wp:posOffset>
                  </wp:positionV>
                  <wp:extent cx="276225" cy="276225"/>
                  <wp:effectExtent l="0" t="0" r="9525" b="9525"/>
                  <wp:wrapTight wrapText="bothSides">
                    <wp:wrapPolygon edited="0">
                      <wp:start x="4469" y="0"/>
                      <wp:lineTo x="0" y="20855"/>
                      <wp:lineTo x="20855" y="20855"/>
                      <wp:lineTo x="16386" y="0"/>
                      <wp:lineTo x="4469" y="0"/>
                    </wp:wrapPolygon>
                  </wp:wrapTight>
                  <wp:docPr id="13" name="Gráfico 13" descr="Usu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 13" descr="Usuario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D2A56">
              <w:rPr>
                <w:rFonts w:asciiTheme="majorHAnsi" w:hAnsiTheme="majorHAnsi"/>
                <w:color w:val="293889" w:themeColor="accent3"/>
              </w:rPr>
              <w:br/>
            </w:r>
            <w:r w:rsidR="00CD2A56">
              <w:rPr>
                <w:sz w:val="20"/>
                <w:szCs w:val="20"/>
              </w:rPr>
              <w:t>Esteban Vallejos Quirós</w:t>
            </w:r>
          </w:p>
          <w:p w:rsidRPr="00CD2A56" w:rsidR="00F71115" w:rsidP="00CD2A56" w:rsidRDefault="00F71115" w14:paraId="70A3D61B" w14:textId="66076826">
            <w:pPr>
              <w:rPr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anchor distT="0" distB="0" distL="114300" distR="114300" simplePos="0" relativeHeight="251672576" behindDoc="1" locked="0" layoutInCell="1" allowOverlap="1" wp14:anchorId="5AA382AD" wp14:editId="67B4C53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48895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5400" y="0"/>
                      <wp:lineTo x="0" y="6750"/>
                      <wp:lineTo x="0" y="16200"/>
                      <wp:lineTo x="6750" y="20250"/>
                      <wp:lineTo x="14850" y="20250"/>
                      <wp:lineTo x="20250" y="13500"/>
                      <wp:lineTo x="20250" y="4050"/>
                      <wp:lineTo x="13500" y="0"/>
                      <wp:lineTo x="5400" y="0"/>
                    </wp:wrapPolygon>
                  </wp:wrapTight>
                  <wp:docPr id="14" name="Gráfico 14" descr="América en globo terráqu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áfico 14" descr="América en globo terráqueo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70087" w:rsidP="006E23B3" w:rsidRDefault="00670087" w14:paraId="5B0EA1E2" w14:textId="1A091C0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="00CD2A56">
              <w:rPr>
                <w:rFonts w:cstheme="minorHAnsi"/>
                <w:sz w:val="20"/>
                <w:szCs w:val="20"/>
              </w:rPr>
              <w:t>costarricense</w:t>
            </w:r>
          </w:p>
          <w:p w:rsidR="00F71115" w:rsidP="006E23B3" w:rsidRDefault="00F71115" w14:paraId="07FB0304" w14:textId="6A85127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anchor distT="0" distB="0" distL="114300" distR="114300" simplePos="0" relativeHeight="251673600" behindDoc="1" locked="0" layoutInCell="1" allowOverlap="1" wp14:anchorId="620EDAC1" wp14:editId="233577B8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71120</wp:posOffset>
                  </wp:positionV>
                  <wp:extent cx="294640" cy="294640"/>
                  <wp:effectExtent l="0" t="0" r="0" b="0"/>
                  <wp:wrapTight wrapText="bothSides">
                    <wp:wrapPolygon edited="0">
                      <wp:start x="2793" y="0"/>
                      <wp:lineTo x="0" y="13966"/>
                      <wp:lineTo x="0" y="19552"/>
                      <wp:lineTo x="19552" y="19552"/>
                      <wp:lineTo x="19552" y="13966"/>
                      <wp:lineTo x="16759" y="0"/>
                      <wp:lineTo x="2793" y="0"/>
                    </wp:wrapPolygon>
                  </wp:wrapTight>
                  <wp:docPr id="15" name="Gráfico 15" descr="Calendario di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 15" descr="Calendario diario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70087" w:rsidP="006E23B3" w:rsidRDefault="00F71115" w14:paraId="186F764A" w14:textId="2A0FAE4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anchor distT="0" distB="0" distL="114300" distR="114300" simplePos="0" relativeHeight="251674624" behindDoc="1" locked="0" layoutInCell="1" allowOverlap="1" wp14:anchorId="7E55CA11" wp14:editId="426F9C47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172720</wp:posOffset>
                  </wp:positionV>
                  <wp:extent cx="351790" cy="351790"/>
                  <wp:effectExtent l="0" t="0" r="0" b="0"/>
                  <wp:wrapTight wrapText="bothSides">
                    <wp:wrapPolygon edited="0">
                      <wp:start x="7018" y="0"/>
                      <wp:lineTo x="1170" y="4679"/>
                      <wp:lineTo x="0" y="5848"/>
                      <wp:lineTo x="0" y="19884"/>
                      <wp:lineTo x="19884" y="19884"/>
                      <wp:lineTo x="19884" y="5848"/>
                      <wp:lineTo x="18715" y="4679"/>
                      <wp:lineTo x="12866" y="0"/>
                      <wp:lineTo x="7018" y="0"/>
                    </wp:wrapPolygon>
                  </wp:wrapTight>
                  <wp:docPr id="16" name="Gráfico 16" descr="Identificación de emple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Gráfico 16" descr="Identificación de empleado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D2A56">
              <w:rPr>
                <w:rFonts w:cstheme="minorHAnsi"/>
                <w:sz w:val="20"/>
                <w:szCs w:val="20"/>
              </w:rPr>
              <w:t xml:space="preserve"> 08/06/200</w:t>
            </w:r>
            <w:r>
              <w:rPr>
                <w:rFonts w:cstheme="minorHAnsi"/>
                <w:sz w:val="20"/>
                <w:szCs w:val="20"/>
              </w:rPr>
              <w:t>6</w:t>
            </w:r>
          </w:p>
          <w:p w:rsidR="00F71115" w:rsidP="006E23B3" w:rsidRDefault="00F71115" w14:paraId="39DE9B8A" w14:textId="13150FE6">
            <w:pPr>
              <w:rPr>
                <w:rFonts w:cstheme="minorHAnsi"/>
                <w:sz w:val="20"/>
                <w:szCs w:val="20"/>
              </w:rPr>
            </w:pPr>
          </w:p>
          <w:p w:rsidRPr="00670087" w:rsidR="00670087" w:rsidP="006E23B3" w:rsidRDefault="00CD2A56" w14:paraId="6FFEF914" w14:textId="23B9AE7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 703240350</w:t>
            </w:r>
          </w:p>
        </w:tc>
      </w:tr>
      <w:tr w:rsidRPr="00267F7A" w:rsidR="006E23B3" w:rsidTr="2D402506" w14:paraId="6607011A" w14:textId="77777777">
        <w:trPr>
          <w:trHeight w:val="605"/>
          <w:jc w:val="center"/>
        </w:trPr>
        <w:tc>
          <w:tcPr>
            <w:tcW w:w="5920" w:type="dxa"/>
            <w:vMerge/>
            <w:tcMar/>
          </w:tcPr>
          <w:p w:rsidRPr="00267F7A" w:rsidR="006E23B3" w:rsidP="006E23B3" w:rsidRDefault="006E23B3" w14:paraId="444D6BA6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93" w:type="dxa"/>
            <w:vMerge/>
            <w:tcMar/>
          </w:tcPr>
          <w:p w:rsidRPr="00267F7A" w:rsidR="006E23B3" w:rsidP="006E23B3" w:rsidRDefault="006E23B3" w14:paraId="6927AA26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431" w:type="dxa"/>
            <w:gridSpan w:val="2"/>
            <w:tcMar/>
          </w:tcPr>
          <w:p w:rsidRPr="001A397F" w:rsidR="006E23B3" w:rsidP="006E23B3" w:rsidRDefault="006E23B3" w14:paraId="31B774C2" w14:textId="77777777">
            <w:pPr>
              <w:pStyle w:val="Ttulo2"/>
              <w:rPr>
                <w:sz w:val="16"/>
                <w:szCs w:val="16"/>
              </w:rPr>
            </w:pPr>
            <w:r w:rsidRPr="001A397F">
              <w:rPr>
                <w:sz w:val="16"/>
                <w:szCs w:val="16"/>
                <w:lang w:bidi="es-ES"/>
              </w:rPr>
              <w:t>Contacto</w:t>
            </w:r>
          </w:p>
        </w:tc>
      </w:tr>
      <w:tr w:rsidRPr="00267F7A" w:rsidR="001A397F" w:rsidTr="2D402506" w14:paraId="3AAF5A90" w14:textId="77777777">
        <w:trPr>
          <w:trHeight w:val="567"/>
          <w:jc w:val="center"/>
        </w:trPr>
        <w:tc>
          <w:tcPr>
            <w:tcW w:w="5920" w:type="dxa"/>
            <w:vMerge/>
            <w:tcMar/>
          </w:tcPr>
          <w:p w:rsidRPr="00267F7A" w:rsidR="0063784D" w:rsidP="006E23B3" w:rsidRDefault="0063784D" w14:paraId="35C23F5A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93" w:type="dxa"/>
            <w:vMerge/>
            <w:tcMar/>
          </w:tcPr>
          <w:p w:rsidRPr="00267F7A" w:rsidR="0063784D" w:rsidP="006E23B3" w:rsidRDefault="0063784D" w14:paraId="780531AA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786" w:type="dxa"/>
            <w:tcMar/>
            <w:vAlign w:val="center"/>
          </w:tcPr>
          <w:p w:rsidRPr="001A397F" w:rsidR="0063784D" w:rsidP="006E23B3" w:rsidRDefault="0063784D" w14:paraId="7A4F3C04" w14:textId="43AF7DE8">
            <w:pPr>
              <w:pStyle w:val="Informacin"/>
              <w:rPr>
                <w:sz w:val="16"/>
                <w:szCs w:val="16"/>
              </w:rPr>
            </w:pPr>
            <w:r w:rsidRPr="001A397F">
              <w:rPr>
                <w:noProof/>
                <w:sz w:val="16"/>
                <w:szCs w:val="16"/>
                <w:lang w:bidi="es-ES"/>
              </w:rPr>
              <mc:AlternateContent>
                <mc:Choice Requires="wps">
                  <w:drawing>
                    <wp:inline distT="0" distB="0" distL="0" distR="0" wp14:anchorId="143EE220" wp14:editId="4B7598BA">
                      <wp:extent cx="154940" cy="201930"/>
                      <wp:effectExtent l="0" t="0" r="0" b="7620"/>
                      <wp:docPr id="208" name="Forma" descr="Icono de GP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Forma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Icono de GPS" coordsize="21600,21600" o:spid="_x0000_s1026" fillcolor="#202b6a" stroked="f" strokeweight="1pt" path="m10800,c4780,,,3668,,8287v,4619,10800,13313,10800,13313c10800,21600,21600,12906,21600,8287,21600,3668,16820,,10800,xm10800,11819v-2656,,-4957,-1630,-4957,-3804c5843,5977,7967,4211,10800,4211v2656,,4957,1630,4957,3804c15757,10053,13456,11819,10800,1181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w14:anchorId="66309FB0">
                      <v:stroke miterlimit="4" joinstyle="miter"/>
                      <v:path arrowok="t" o:connecttype="custom" o:connectlocs="77470,100965;77470,100965;77470,100965;77470,100965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645" w:type="dxa"/>
            <w:tcMar/>
            <w:vAlign w:val="center"/>
          </w:tcPr>
          <w:p w:rsidRPr="001A397F" w:rsidR="0063784D" w:rsidP="2D402506" w:rsidRDefault="001A397F" w14:paraId="40DB5DEE" w14:textId="185B1D9B">
            <w:pPr>
              <w:pStyle w:val="Informacin"/>
              <w:rPr>
                <w:sz w:val="16"/>
                <w:szCs w:val="16"/>
                <w:lang w:val="es-ES"/>
              </w:rPr>
            </w:pPr>
            <w:r w:rsidRPr="2D402506" w:rsidR="001A397F">
              <w:rPr>
                <w:sz w:val="16"/>
                <w:szCs w:val="16"/>
                <w:lang w:val="es-ES"/>
              </w:rPr>
              <w:t xml:space="preserve">El Progreso del </w:t>
            </w:r>
            <w:r w:rsidRPr="2D402506" w:rsidR="001A397F">
              <w:rPr>
                <w:sz w:val="16"/>
                <w:szCs w:val="16"/>
                <w:lang w:val="es-ES"/>
              </w:rPr>
              <w:t>AyA</w:t>
            </w:r>
            <w:r w:rsidRPr="2D402506" w:rsidR="001A397F">
              <w:rPr>
                <w:sz w:val="16"/>
                <w:szCs w:val="16"/>
                <w:lang w:val="es-ES"/>
              </w:rPr>
              <w:t xml:space="preserve"> 150 </w:t>
            </w:r>
            <w:r w:rsidRPr="2D402506" w:rsidR="001A397F">
              <w:rPr>
                <w:sz w:val="16"/>
                <w:szCs w:val="16"/>
                <w:lang w:val="es-ES"/>
              </w:rPr>
              <w:t>mts</w:t>
            </w:r>
            <w:r w:rsidRPr="2D402506" w:rsidR="001A397F">
              <w:rPr>
                <w:sz w:val="16"/>
                <w:szCs w:val="16"/>
                <w:lang w:val="es-ES"/>
              </w:rPr>
              <w:t xml:space="preserve"> al este segunda calle ultima casa a</w:t>
            </w:r>
            <w:r w:rsidRPr="2D402506" w:rsidR="001A397F">
              <w:rPr>
                <w:sz w:val="16"/>
                <w:szCs w:val="16"/>
                <w:lang w:val="es-ES"/>
              </w:rPr>
              <w:t xml:space="preserve"> l</w:t>
            </w:r>
            <w:r w:rsidRPr="2D402506" w:rsidR="001A397F">
              <w:rPr>
                <w:sz w:val="16"/>
                <w:szCs w:val="16"/>
                <w:lang w:val="es-ES"/>
              </w:rPr>
              <w:t xml:space="preserve">a derecha, sin pintar </w:t>
            </w:r>
          </w:p>
        </w:tc>
      </w:tr>
      <w:tr w:rsidRPr="00267F7A" w:rsidR="001A397F" w:rsidTr="2D402506" w14:paraId="71022782" w14:textId="77777777">
        <w:trPr>
          <w:trHeight w:val="567"/>
          <w:jc w:val="center"/>
        </w:trPr>
        <w:tc>
          <w:tcPr>
            <w:tcW w:w="5920" w:type="dxa"/>
            <w:vMerge/>
            <w:tcMar/>
          </w:tcPr>
          <w:p w:rsidRPr="00267F7A" w:rsidR="0063784D" w:rsidP="006E23B3" w:rsidRDefault="0063784D" w14:paraId="74321DC0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93" w:type="dxa"/>
            <w:vMerge/>
            <w:tcMar/>
          </w:tcPr>
          <w:p w:rsidRPr="00267F7A" w:rsidR="0063784D" w:rsidP="006E23B3" w:rsidRDefault="0063784D" w14:paraId="41AC4DFA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786" w:type="dxa"/>
            <w:tcMar/>
            <w:vAlign w:val="center"/>
          </w:tcPr>
          <w:p w:rsidRPr="001A397F" w:rsidR="0063784D" w:rsidP="006E23B3" w:rsidRDefault="0063784D" w14:paraId="0A385A26" w14:textId="77777777">
            <w:pPr>
              <w:pStyle w:val="Informacin"/>
              <w:rPr>
                <w:sz w:val="16"/>
                <w:szCs w:val="16"/>
              </w:rPr>
            </w:pPr>
            <w:r w:rsidRPr="001A397F">
              <w:rPr>
                <w:noProof/>
                <w:sz w:val="16"/>
                <w:szCs w:val="16"/>
                <w:lang w:bidi="es-ES"/>
              </w:rPr>
              <mc:AlternateContent>
                <mc:Choice Requires="wps">
                  <w:drawing>
                    <wp:inline distT="0" distB="0" distL="0" distR="0" wp14:anchorId="7970ECC3" wp14:editId="7C37E2D5">
                      <wp:extent cx="165100" cy="165100"/>
                      <wp:effectExtent l="0" t="0" r="6350" b="6350"/>
                      <wp:docPr id="209" name="Forma" descr="Icono de teléfon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Forma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Icono de teléfono" coordsize="21600,21600" o:spid="_x0000_s1026" fillcolor="#202b6a" stroked="f" strokeweight="1pt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w14:anchorId="54BDC19E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645" w:type="dxa"/>
            <w:tcMar/>
            <w:vAlign w:val="center"/>
          </w:tcPr>
          <w:p w:rsidRPr="001A397F" w:rsidR="0063784D" w:rsidP="006E23B3" w:rsidRDefault="001A397F" w14:paraId="2EE70D9E" w14:textId="1F9CB3A6">
            <w:pPr>
              <w:pStyle w:val="Informacin"/>
              <w:rPr>
                <w:sz w:val="16"/>
                <w:szCs w:val="16"/>
              </w:rPr>
            </w:pPr>
            <w:r w:rsidRPr="001A397F">
              <w:rPr>
                <w:sz w:val="16"/>
                <w:szCs w:val="16"/>
              </w:rPr>
              <w:t>8494 3230</w:t>
            </w:r>
          </w:p>
        </w:tc>
      </w:tr>
      <w:tr w:rsidRPr="00267F7A" w:rsidR="001A397F" w:rsidTr="2D402506" w14:paraId="6488643E" w14:textId="77777777">
        <w:trPr>
          <w:trHeight w:val="567"/>
          <w:jc w:val="center"/>
        </w:trPr>
        <w:tc>
          <w:tcPr>
            <w:tcW w:w="5920" w:type="dxa"/>
            <w:vMerge/>
            <w:tcMar/>
          </w:tcPr>
          <w:p w:rsidRPr="00267F7A" w:rsidR="0063784D" w:rsidP="006E23B3" w:rsidRDefault="0063784D" w14:paraId="7AB2A082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93" w:type="dxa"/>
            <w:vMerge/>
            <w:tcMar/>
          </w:tcPr>
          <w:p w:rsidRPr="00267F7A" w:rsidR="0063784D" w:rsidP="006E23B3" w:rsidRDefault="0063784D" w14:paraId="31C485DA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786" w:type="dxa"/>
            <w:tcMar/>
            <w:vAlign w:val="center"/>
          </w:tcPr>
          <w:p w:rsidRPr="001A397F" w:rsidR="0063784D" w:rsidP="006E23B3" w:rsidRDefault="0063784D" w14:paraId="5B4FC1F4" w14:textId="77777777">
            <w:pPr>
              <w:pStyle w:val="Informacin"/>
              <w:rPr>
                <w:sz w:val="16"/>
                <w:szCs w:val="16"/>
              </w:rPr>
            </w:pPr>
            <w:r w:rsidRPr="001A397F">
              <w:rPr>
                <w:noProof/>
                <w:sz w:val="16"/>
                <w:szCs w:val="16"/>
                <w:lang w:bidi="es-ES"/>
              </w:rPr>
              <mc:AlternateContent>
                <mc:Choice Requires="wps">
                  <w:drawing>
                    <wp:inline distT="0" distB="0" distL="0" distR="0" wp14:anchorId="0705F819" wp14:editId="0B0B8E28">
                      <wp:extent cx="165100" cy="165100"/>
                      <wp:effectExtent l="0" t="0" r="6350" b="6350"/>
                      <wp:docPr id="210" name="Forma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Forma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Icono de correo electrónico" coordsize="21600,21600" o:spid="_x0000_s1026" fillcolor="#202b6a" stroked="f" strokeweight="1pt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w14:anchorId="5699302E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645" w:type="dxa"/>
            <w:tcMar/>
            <w:vAlign w:val="center"/>
          </w:tcPr>
          <w:p w:rsidRPr="001A397F" w:rsidR="0063784D" w:rsidP="006E23B3" w:rsidRDefault="001A397F" w14:paraId="1DD08B9A" w14:textId="217BBA3D">
            <w:pPr>
              <w:pStyle w:val="Informacin"/>
              <w:rPr>
                <w:sz w:val="16"/>
                <w:szCs w:val="16"/>
              </w:rPr>
            </w:pPr>
            <w:r w:rsidRPr="001A397F">
              <w:rPr>
                <w:sz w:val="16"/>
                <w:szCs w:val="16"/>
              </w:rPr>
              <w:t>Estebanvallejos003@gmail.com</w:t>
            </w:r>
          </w:p>
        </w:tc>
      </w:tr>
      <w:tr w:rsidRPr="00267F7A" w:rsidR="001A397F" w:rsidTr="2D402506" w14:paraId="5BA63B91" w14:textId="77777777">
        <w:trPr>
          <w:trHeight w:val="567"/>
          <w:jc w:val="center"/>
        </w:trPr>
        <w:tc>
          <w:tcPr>
            <w:tcW w:w="5920" w:type="dxa"/>
            <w:vMerge/>
            <w:tcMar/>
          </w:tcPr>
          <w:p w:rsidRPr="00267F7A" w:rsidR="0063784D" w:rsidP="006E23B3" w:rsidRDefault="0063784D" w14:paraId="5F7A7B6F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93" w:type="dxa"/>
            <w:vMerge/>
            <w:tcMar/>
          </w:tcPr>
          <w:p w:rsidRPr="00267F7A" w:rsidR="0063784D" w:rsidP="006E23B3" w:rsidRDefault="0063784D" w14:paraId="78DE3427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786" w:type="dxa"/>
            <w:tcMar/>
            <w:vAlign w:val="center"/>
          </w:tcPr>
          <w:p w:rsidRPr="001A397F" w:rsidR="0063784D" w:rsidP="006E23B3" w:rsidRDefault="0063784D" w14:paraId="7F83AC68" w14:textId="77777777">
            <w:pPr>
              <w:pStyle w:val="Informacin"/>
              <w:rPr>
                <w:sz w:val="16"/>
                <w:szCs w:val="16"/>
              </w:rPr>
            </w:pPr>
            <w:r w:rsidRPr="001A397F">
              <w:rPr>
                <w:noProof/>
                <w:sz w:val="16"/>
                <w:szCs w:val="16"/>
                <w:lang w:bidi="es-ES"/>
              </w:rPr>
              <mc:AlternateContent>
                <mc:Choice Requires="wps">
                  <w:drawing>
                    <wp:inline distT="0" distB="0" distL="0" distR="0" wp14:anchorId="55595B6A" wp14:editId="6014C4E7">
                      <wp:extent cx="165100" cy="165100"/>
                      <wp:effectExtent l="0" t="0" r="6350" b="6350"/>
                      <wp:docPr id="211" name="Forma" descr="icono de sitio web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Forma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icono de sitio web" coordsize="21600,21600" o:spid="_x0000_s1026" fillcolor="#202b6a" stroked="f" strokeweight="1pt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w14:anchorId="2A9055D3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645" w:type="dxa"/>
            <w:tcMar/>
            <w:vAlign w:val="center"/>
          </w:tcPr>
          <w:p w:rsidRPr="001A397F" w:rsidR="0063784D" w:rsidP="006E23B3" w:rsidRDefault="001A397F" w14:paraId="797A15E0" w14:textId="1422F47A">
            <w:pPr>
              <w:pStyle w:val="Informacin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Presentación.github.io</w:t>
            </w:r>
          </w:p>
        </w:tc>
      </w:tr>
      <w:tr w:rsidRPr="00267F7A" w:rsidR="006E23B3" w:rsidTr="2D402506" w14:paraId="6C8E6A01" w14:textId="77777777">
        <w:trPr>
          <w:trHeight w:val="796"/>
          <w:jc w:val="center"/>
        </w:trPr>
        <w:tc>
          <w:tcPr>
            <w:tcW w:w="5920" w:type="dxa"/>
            <w:vMerge/>
            <w:tcMar/>
          </w:tcPr>
          <w:p w:rsidRPr="00267F7A" w:rsidR="006E23B3" w:rsidP="006E23B3" w:rsidRDefault="006E23B3" w14:paraId="134819FF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93" w:type="dxa"/>
            <w:vMerge/>
            <w:tcMar/>
          </w:tcPr>
          <w:p w:rsidRPr="00267F7A" w:rsidR="006E23B3" w:rsidP="006E23B3" w:rsidRDefault="006E23B3" w14:paraId="501A09D4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431" w:type="dxa"/>
            <w:gridSpan w:val="2"/>
            <w:tcMar/>
          </w:tcPr>
          <w:p w:rsidRPr="00267F7A" w:rsidR="006E23B3" w:rsidP="006E23B3" w:rsidRDefault="006E23B3" w14:paraId="11F7DAB7" w14:textId="77777777">
            <w:pPr>
              <w:rPr>
                <w:rFonts w:ascii="Arial" w:hAnsi="Arial"/>
              </w:rPr>
            </w:pPr>
          </w:p>
        </w:tc>
      </w:tr>
    </w:tbl>
    <w:p w:rsidRPr="00267F7A" w:rsidR="00F71115" w:rsidP="0006568A" w:rsidRDefault="00F71115" w14:paraId="7823C71B" w14:textId="77777777"/>
    <w:sectPr w:rsidRPr="00267F7A" w:rsidR="00F71115" w:rsidSect="00CE31C3">
      <w:pgSz w:w="11906" w:h="16838" w:orient="portrait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45F3" w:rsidP="009129A0" w:rsidRDefault="002645F3" w14:paraId="23AA3406" w14:textId="77777777">
      <w:r>
        <w:separator/>
      </w:r>
    </w:p>
  </w:endnote>
  <w:endnote w:type="continuationSeparator" w:id="0">
    <w:p w:rsidR="002645F3" w:rsidP="009129A0" w:rsidRDefault="002645F3" w14:paraId="695A819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ECF569B-8647-4EA5-B34A-C8B272F4B539}" r:id="rId1"/>
    <w:embedBold w:fontKey="{0CB54003-E9D0-40AF-AD3A-52729D369537}" r:id="rId2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577663D1-B05B-493A-8758-3E82D0BF9B0F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w:fontKey="{F1C3552F-77D7-42F4-BEF0-0AFE7D4A2799}" r:id="rId4"/>
    <w:embedBold w:fontKey="{9DFC56F4-A903-464D-9F3F-163F202717FF}" r:id="rId5"/>
    <w:embedItalic w:fontKey="{2F44463B-49E5-4B9F-9964-B69632B3CB36}" r:id="rId6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2862B72-743C-4C38-AC2D-98CA908B60FB}" r:id="rId7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45F3" w:rsidP="009129A0" w:rsidRDefault="002645F3" w14:paraId="2B8F15B8" w14:textId="77777777">
      <w:r>
        <w:separator/>
      </w:r>
    </w:p>
  </w:footnote>
  <w:footnote w:type="continuationSeparator" w:id="0">
    <w:p w:rsidR="002645F3" w:rsidP="009129A0" w:rsidRDefault="002645F3" w14:paraId="750DD9EA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29314341">
    <w:abstractNumId w:val="12"/>
  </w:num>
  <w:num w:numId="2" w16cid:durableId="919800344">
    <w:abstractNumId w:val="8"/>
  </w:num>
  <w:num w:numId="3" w16cid:durableId="8610208">
    <w:abstractNumId w:val="16"/>
  </w:num>
  <w:num w:numId="4" w16cid:durableId="898438196">
    <w:abstractNumId w:val="13"/>
  </w:num>
  <w:num w:numId="5" w16cid:durableId="1066995849">
    <w:abstractNumId w:val="14"/>
  </w:num>
  <w:num w:numId="6" w16cid:durableId="346755532">
    <w:abstractNumId w:val="20"/>
  </w:num>
  <w:num w:numId="7" w16cid:durableId="1421178347">
    <w:abstractNumId w:val="7"/>
  </w:num>
  <w:num w:numId="8" w16cid:durableId="665287939">
    <w:abstractNumId w:val="11"/>
  </w:num>
  <w:num w:numId="9" w16cid:durableId="312877581">
    <w:abstractNumId w:val="18"/>
  </w:num>
  <w:num w:numId="10" w16cid:durableId="269774787">
    <w:abstractNumId w:val="2"/>
  </w:num>
  <w:num w:numId="11" w16cid:durableId="1306663787">
    <w:abstractNumId w:val="6"/>
  </w:num>
  <w:num w:numId="12" w16cid:durableId="801920088">
    <w:abstractNumId w:val="1"/>
  </w:num>
  <w:num w:numId="13" w16cid:durableId="408498680">
    <w:abstractNumId w:val="3"/>
  </w:num>
  <w:num w:numId="14" w16cid:durableId="1781952455">
    <w:abstractNumId w:val="10"/>
  </w:num>
  <w:num w:numId="15" w16cid:durableId="834225641">
    <w:abstractNumId w:val="9"/>
  </w:num>
  <w:num w:numId="16" w16cid:durableId="1177306746">
    <w:abstractNumId w:val="17"/>
  </w:num>
  <w:num w:numId="17" w16cid:durableId="1894735124">
    <w:abstractNumId w:val="4"/>
  </w:num>
  <w:num w:numId="18" w16cid:durableId="1329601437">
    <w:abstractNumId w:val="22"/>
  </w:num>
  <w:num w:numId="19" w16cid:durableId="129593858">
    <w:abstractNumId w:val="19"/>
  </w:num>
  <w:num w:numId="20" w16cid:durableId="185095600">
    <w:abstractNumId w:val="15"/>
  </w:num>
  <w:num w:numId="21" w16cid:durableId="2068064261">
    <w:abstractNumId w:val="21"/>
  </w:num>
  <w:num w:numId="22" w16cid:durableId="963269999">
    <w:abstractNumId w:val="5"/>
  </w:num>
  <w:num w:numId="23" w16cid:durableId="1840582488">
    <w:abstractNumId w:val="0"/>
  </w:num>
  <w:num w:numId="24" w16cid:durableId="683629081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97F"/>
    <w:rsid w:val="00052382"/>
    <w:rsid w:val="0006568A"/>
    <w:rsid w:val="00076F0F"/>
    <w:rsid w:val="00084253"/>
    <w:rsid w:val="000D1F49"/>
    <w:rsid w:val="000E6867"/>
    <w:rsid w:val="001727CA"/>
    <w:rsid w:val="001A397F"/>
    <w:rsid w:val="002645F3"/>
    <w:rsid w:val="00267F7A"/>
    <w:rsid w:val="0029224D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3784D"/>
    <w:rsid w:val="00670087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23AB7"/>
    <w:rsid w:val="00940E73"/>
    <w:rsid w:val="0098597D"/>
    <w:rsid w:val="009929ED"/>
    <w:rsid w:val="009B15B0"/>
    <w:rsid w:val="009F619A"/>
    <w:rsid w:val="009F6DDE"/>
    <w:rsid w:val="00A30E24"/>
    <w:rsid w:val="00A370A8"/>
    <w:rsid w:val="00B3231B"/>
    <w:rsid w:val="00B933F2"/>
    <w:rsid w:val="00BD4753"/>
    <w:rsid w:val="00BD5CB1"/>
    <w:rsid w:val="00BE62EE"/>
    <w:rsid w:val="00C003BA"/>
    <w:rsid w:val="00C24813"/>
    <w:rsid w:val="00C46878"/>
    <w:rsid w:val="00C73490"/>
    <w:rsid w:val="00CB4A51"/>
    <w:rsid w:val="00CD2A56"/>
    <w:rsid w:val="00CD4532"/>
    <w:rsid w:val="00CD47B0"/>
    <w:rsid w:val="00CE31C3"/>
    <w:rsid w:val="00CE6104"/>
    <w:rsid w:val="00CE7918"/>
    <w:rsid w:val="00D16163"/>
    <w:rsid w:val="00DB3FAD"/>
    <w:rsid w:val="00DC3E3C"/>
    <w:rsid w:val="00E61C09"/>
    <w:rsid w:val="00EB3B58"/>
    <w:rsid w:val="00EC7359"/>
    <w:rsid w:val="00EE3054"/>
    <w:rsid w:val="00F00606"/>
    <w:rsid w:val="00F01256"/>
    <w:rsid w:val="00F466E8"/>
    <w:rsid w:val="00F71115"/>
    <w:rsid w:val="00FA063B"/>
    <w:rsid w:val="00FC7475"/>
    <w:rsid w:val="00FC75A4"/>
    <w:rsid w:val="00FE78A0"/>
    <w:rsid w:val="230D0A50"/>
    <w:rsid w:val="25232CAE"/>
    <w:rsid w:val="2D40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51710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cs="Times New Roman" w:asciiTheme="minorHAnsi" w:hAnsiTheme="minorHAnsi" w:eastAsiaTheme="minorHAns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9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tulo1">
    <w:name w:val="heading 1"/>
    <w:basedOn w:val="Normal"/>
    <w:next w:val="Normal"/>
    <w:link w:val="Ttulo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2E4AFC"/>
    <w:pPr>
      <w:keepNext/>
      <w:keepLines/>
      <w:pBdr>
        <w:top w:val="single" w:color="FF7707" w:themeColor="accent2" w:sz="24" w:space="6"/>
      </w:pBdr>
      <w:spacing w:after="120"/>
      <w:outlineLvl w:val="1"/>
    </w:pPr>
    <w:rPr>
      <w:rFonts w:asciiTheme="majorHAnsi" w:hAnsiTheme="majorHAnsi" w:eastAsiaTheme="majorEastAsia" w:cstheme="majorBidi"/>
      <w:color w:val="202B6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101534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01534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1"/>
    <w:rsid w:val="002E4AFC"/>
    <w:rPr>
      <w:rFonts w:ascii="Arial Black" w:hAnsi="Arial Black" w:eastAsia="Times New Roman" w:cs="Arial Black"/>
      <w:b/>
      <w:bCs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semiHidden/>
    <w:rsid w:val="002E4AFC"/>
    <w:rPr>
      <w:sz w:val="20"/>
      <w:szCs w:val="20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semiHidden/>
    <w:rsid w:val="002E4AFC"/>
    <w:rPr>
      <w:rFonts w:eastAsia="Times New Roman" w:cs="Arial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rsid w:val="002E4AFC"/>
    <w:pPr>
      <w:spacing w:line="480" w:lineRule="auto"/>
    </w:pPr>
    <w:rPr>
      <w:rFonts w:cs="Georgia"/>
    </w:rPr>
  </w:style>
  <w:style w:type="character" w:styleId="Ttulo2Car" w:customStyle="1">
    <w:name w:val="Título 2 Car"/>
    <w:basedOn w:val="Fuentedeprrafopredeter"/>
    <w:link w:val="Ttulo2"/>
    <w:uiPriority w:val="9"/>
    <w:rsid w:val="002E4AFC"/>
    <w:rPr>
      <w:rFonts w:asciiTheme="majorHAnsi" w:hAnsiTheme="majorHAnsi" w:eastAsiaTheme="majorEastAsia" w:cstheme="majorBidi"/>
      <w:color w:val="202B6A" w:themeColor="accent1"/>
      <w:sz w:val="26"/>
      <w:szCs w:val="26"/>
    </w:rPr>
  </w:style>
  <w:style w:type="character" w:styleId="FechaCar" w:customStyle="1">
    <w:name w:val="Fecha Car"/>
    <w:basedOn w:val="Fuentedeprrafopredeter"/>
    <w:link w:val="Fecha"/>
    <w:uiPriority w:val="99"/>
    <w:semiHidden/>
    <w:rsid w:val="002E4AFC"/>
    <w:rPr>
      <w:rFonts w:eastAsia="Times New Roman" w:cs="Georgia"/>
    </w:rPr>
  </w:style>
  <w:style w:type="character" w:styleId="Ttulo3Car" w:customStyle="1">
    <w:name w:val="Título 3 Car"/>
    <w:basedOn w:val="Fuentedeprrafopredeter"/>
    <w:link w:val="Ttulo3"/>
    <w:uiPriority w:val="1"/>
    <w:rsid w:val="000D1F49"/>
    <w:rPr>
      <w:b/>
      <w:bCs/>
      <w:color w:val="694A77"/>
      <w:sz w:val="28"/>
      <w:szCs w:val="27"/>
    </w:rPr>
  </w:style>
  <w:style w:type="paragraph" w:styleId="Fechas" w:customStyle="1">
    <w:name w:val="Fechas"/>
    <w:basedOn w:val="Textoindependien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styleId="Experiencia" w:customStyle="1">
    <w:name w:val="Experiencia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2E4AFC"/>
    <w:pPr>
      <w:tabs>
        <w:tab w:val="center" w:pos="4680"/>
        <w:tab w:val="right" w:pos="9360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semiHidden/>
    <w:rsid w:val="002E4AFC"/>
    <w:rPr>
      <w:rFonts w:eastAsia="Times New Roman" w:cs="Arial"/>
    </w:rPr>
  </w:style>
  <w:style w:type="paragraph" w:styleId="Encabezado">
    <w:name w:val="header"/>
    <w:basedOn w:val="Normal"/>
    <w:link w:val="EncabezadoCar"/>
    <w:uiPriority w:val="99"/>
    <w:semiHidden/>
    <w:rsid w:val="002E4AFC"/>
    <w:pPr>
      <w:tabs>
        <w:tab w:val="center" w:pos="4680"/>
        <w:tab w:val="right" w:pos="9360"/>
      </w:tabs>
    </w:pPr>
  </w:style>
  <w:style w:type="character" w:styleId="EncabezadoCar" w:customStyle="1">
    <w:name w:val="Encabezado Car"/>
    <w:basedOn w:val="Fuentedeprrafopredeter"/>
    <w:link w:val="Encabezado"/>
    <w:uiPriority w:val="99"/>
    <w:semiHidden/>
    <w:rsid w:val="002E4AFC"/>
    <w:rPr>
      <w:rFonts w:eastAsia="Times New Roman" w:cs="Arial"/>
    </w:rPr>
  </w:style>
  <w:style w:type="paragraph" w:styleId="Informacin" w:customStyle="1">
    <w:name w:val="Información"/>
    <w:basedOn w:val="Textoindependiente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aconvietas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Prrafodelista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E4AFC"/>
    <w:rPr>
      <w:color w:val="808080"/>
    </w:rPr>
  </w:style>
  <w:style w:type="character" w:styleId="Textoennegrita">
    <w:name w:val="Strong"/>
    <w:basedOn w:val="Fuentedeprrafopredeter"/>
    <w:uiPriority w:val="22"/>
    <w:semiHidden/>
    <w:qFormat/>
    <w:rsid w:val="0063784D"/>
    <w:rPr>
      <w:b/>
      <w:bCs/>
      <w:color w:val="202B6A" w:themeColor="accent1"/>
    </w:rPr>
  </w:style>
  <w:style w:type="table" w:styleId="Tablaconcuadrcula">
    <w:name w:val="Table Grid"/>
    <w:basedOn w:val="Tablanormal"/>
    <w:uiPriority w:val="39"/>
    <w:rsid w:val="002E4AFC"/>
    <w:rPr>
      <w:rFonts w:ascii="Times New Roman" w:hAnsi="Times New Roman" w:eastAsia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abladeprrafo" w:customStyle="1">
    <w:name w:val="Tabla de párrafo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2E4AFC"/>
    <w:pPr>
      <w:kinsoku w:val="0"/>
      <w:overflowPunct w:val="0"/>
      <w:spacing w:before="120"/>
    </w:pPr>
    <w:rPr>
      <w:rFonts w:cs="Arial Black" w:asciiTheme="majorHAnsi" w:hAnsiTheme="majorHAnsi"/>
      <w:b/>
      <w:bCs/>
      <w:color w:val="FF7707" w:themeColor="accent2"/>
      <w:sz w:val="52"/>
      <w:szCs w:val="52"/>
    </w:rPr>
  </w:style>
  <w:style w:type="character" w:styleId="TtuloCar" w:customStyle="1">
    <w:name w:val="Título Car"/>
    <w:basedOn w:val="Fuentedeprrafopredeter"/>
    <w:link w:val="Ttulo"/>
    <w:uiPriority w:val="10"/>
    <w:rsid w:val="002E4AFC"/>
    <w:rPr>
      <w:rFonts w:eastAsia="Times New Roman" w:cs="Arial Black" w:asciiTheme="majorHAnsi" w:hAnsiTheme="majorHAnsi"/>
      <w:b/>
      <w:bCs/>
      <w:color w:val="FF7707" w:themeColor="accent2"/>
      <w:sz w:val="52"/>
      <w:szCs w:val="52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styleId="Ttulo5Car" w:customStyle="1">
    <w:name w:val="Título 5 Car"/>
    <w:basedOn w:val="Ttulo2Car"/>
    <w:link w:val="Ttulo5"/>
    <w:uiPriority w:val="1"/>
    <w:semiHidden/>
    <w:rsid w:val="00CD4532"/>
    <w:rPr>
      <w:rFonts w:asciiTheme="majorHAnsi" w:hAnsiTheme="majorHAnsi" w:eastAsiaTheme="majorEastAsia" w:cstheme="majorBidi"/>
      <w:b w:val="0"/>
      <w:bCs w:val="0"/>
      <w:caps/>
      <w:color w:val="4BACC6"/>
      <w:sz w:val="32"/>
      <w:szCs w:val="32"/>
      <w:lang w:eastAsia="zh-CN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CD4532"/>
    <w:rPr>
      <w:rFonts w:asciiTheme="majorHAnsi" w:hAnsiTheme="majorHAnsi" w:eastAsiaTheme="majorEastAsia" w:cstheme="majorBidi"/>
      <w:color w:val="101534" w:themeColor="accent1" w:themeShade="7F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CD4532"/>
    <w:rPr>
      <w:rFonts w:asciiTheme="majorHAnsi" w:hAnsiTheme="majorHAnsi" w:eastAsiaTheme="majorEastAsia" w:cstheme="majorBidi"/>
      <w:i/>
      <w:iCs/>
      <w:color w:val="101534" w:themeColor="accent1" w:themeShade="7F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7008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rsid w:val="006700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1.png" Id="rId13" /><Relationship Type="http://schemas.openxmlformats.org/officeDocument/2006/relationships/image" Target="media/image6.sv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hyperlink" Target="mailto:roger.arrieta.cruz@mep.go.cr" TargetMode="External" Id="rId12" /><Relationship Type="http://schemas.openxmlformats.org/officeDocument/2006/relationships/image" Target="media/image5.png" Id="rId17" /><Relationship Type="http://schemas.openxmlformats.org/officeDocument/2006/relationships/customXml" Target="../customXml/item2.xml" Id="rId2" /><Relationship Type="http://schemas.openxmlformats.org/officeDocument/2006/relationships/image" Target="media/image4.svg" Id="rId16" /><Relationship Type="http://schemas.openxmlformats.org/officeDocument/2006/relationships/image" Target="media/image8.sv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mailto:sleontenor@hotmail.com" TargetMode="External" Id="rId11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2.svg" Id="rId14" /><Relationship Type="http://schemas.openxmlformats.org/officeDocument/2006/relationships/theme" Target="theme/theme1.xml" Id="rId2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Curr&#237;culum%20v&#237;tae%20con%20foto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DA48A951-E2FE-490D-8D53-ABCEA8D933A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Currículum vítae con foto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Esteban Vallejos</lastModifiedBy>
  <revision>2</revision>
  <dcterms:created xsi:type="dcterms:W3CDTF">2023-04-26T01:05:00.0000000Z</dcterms:created>
  <dcterms:modified xsi:type="dcterms:W3CDTF">2024-05-20T13:27:42.5215278Z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